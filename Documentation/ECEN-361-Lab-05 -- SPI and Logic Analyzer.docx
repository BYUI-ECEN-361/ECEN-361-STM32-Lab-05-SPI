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4FEB8" w14:textId="39E704AF" w:rsidR="00754403" w:rsidRPr="00403EF6" w:rsidRDefault="003E0263" w:rsidP="00A33958">
      <w:pPr>
        <w:pStyle w:val="Title"/>
        <w:jc w:val="right"/>
      </w:pPr>
      <w:r>
        <w:t xml:space="preserve">ECEN-361  </w:t>
      </w:r>
      <w:r w:rsidR="00754403" w:rsidRPr="00403EF6">
        <w:t>Lab-0</w:t>
      </w:r>
      <w:r w:rsidR="00ED6279">
        <w:t>5</w:t>
      </w:r>
      <w:r w:rsidR="00754403" w:rsidRPr="00403EF6">
        <w:t>:</w:t>
      </w:r>
      <w:r w:rsidR="00ED6279">
        <w:t>SPI &amp; Logic Analyzer</w:t>
      </w:r>
    </w:p>
    <w:p w14:paraId="3BD9FA05" w14:textId="77777777" w:rsidR="001574D8" w:rsidRDefault="001574D8" w:rsidP="002B6F81">
      <w:pPr>
        <w:pStyle w:val="Heading1"/>
      </w:pPr>
    </w:p>
    <w:p w14:paraId="54B07129" w14:textId="7B2B0235" w:rsidR="001574D8" w:rsidRPr="002703A2" w:rsidRDefault="001574D8" w:rsidP="002B6F81">
      <w:pPr>
        <w:pStyle w:val="Heading1"/>
        <w:rPr>
          <w:color w:val="FF0000"/>
        </w:rPr>
      </w:pPr>
      <w:r>
        <w:t>NAME</w:t>
      </w:r>
      <w:r w:rsidRPr="002703A2">
        <w:rPr>
          <w:color w:val="FF0000"/>
        </w:rPr>
        <w:t>:</w:t>
      </w:r>
      <w:r w:rsidR="002703A2">
        <w:rPr>
          <w:color w:val="FF0000"/>
        </w:rPr>
        <w:tab/>
      </w:r>
      <w:r w:rsidRPr="002703A2">
        <w:rPr>
          <w:color w:val="FF0000"/>
        </w:rPr>
        <w:t xml:space="preserve"> ___________________________________</w:t>
      </w:r>
    </w:p>
    <w:p w14:paraId="65615F41" w14:textId="77777777" w:rsidR="001574D8" w:rsidRDefault="001574D8" w:rsidP="00DB4790"/>
    <w:p w14:paraId="11DCA739" w14:textId="6DACE726" w:rsidR="00754403" w:rsidRDefault="00754403" w:rsidP="002B6F81">
      <w:pPr>
        <w:pStyle w:val="Heading1"/>
      </w:pPr>
      <w:r w:rsidRPr="002B6F81">
        <w:t>Introduction</w:t>
      </w:r>
      <w:r w:rsidR="001E03E1">
        <w:t xml:space="preserve"> and Objective</w:t>
      </w:r>
      <w:r w:rsidR="007848AA">
        <w:t>s</w:t>
      </w:r>
      <w:r w:rsidR="001E03E1">
        <w:t xml:space="preserve"> of the Lab</w:t>
      </w:r>
    </w:p>
    <w:p w14:paraId="09AC7BD6" w14:textId="6B9091B0" w:rsidR="00567052" w:rsidRDefault="007848AA" w:rsidP="007848AA">
      <w:r>
        <w:t xml:space="preserve">This lab will require very little code development.  The project as cloned from the </w:t>
      </w:r>
      <w:r w:rsidR="006E2105">
        <w:t>GitHub-Classroom, runs without modification</w:t>
      </w:r>
      <w:r w:rsidR="008D76C0">
        <w:t xml:space="preserve">.  You’ll be asked to use a logic analyzer to capture traces of the formats and </w:t>
      </w:r>
      <w:r w:rsidR="00567052">
        <w:t>compare their utility.</w:t>
      </w:r>
    </w:p>
    <w:p w14:paraId="2E9FC95E" w14:textId="77777777" w:rsidR="00B45147" w:rsidRPr="007848AA" w:rsidRDefault="00B45147" w:rsidP="007848AA"/>
    <w:p w14:paraId="3853DC0E" w14:textId="32830842" w:rsidR="00326AF4" w:rsidRDefault="00326AF4" w:rsidP="00B45147">
      <w:pPr>
        <w:pStyle w:val="ListParagraph"/>
        <w:numPr>
          <w:ilvl w:val="0"/>
          <w:numId w:val="32"/>
        </w:numPr>
        <w:tabs>
          <w:tab w:val="left" w:pos="1080"/>
        </w:tabs>
      </w:pPr>
      <w:r>
        <w:t>Part 1:</w:t>
      </w:r>
      <w:r>
        <w:tab/>
      </w:r>
      <w:r w:rsidR="001A00AB">
        <w:t xml:space="preserve">Physical observation of </w:t>
      </w:r>
      <w:r w:rsidR="00F802E5">
        <w:t>different digital serial communication protocols:  I2C, SPI, and UART</w:t>
      </w:r>
    </w:p>
    <w:p w14:paraId="1DE94A12" w14:textId="207576FA" w:rsidR="00326AF4" w:rsidRDefault="00326AF4" w:rsidP="00B45147">
      <w:pPr>
        <w:pStyle w:val="ListParagraph"/>
        <w:numPr>
          <w:ilvl w:val="0"/>
          <w:numId w:val="32"/>
        </w:numPr>
        <w:tabs>
          <w:tab w:val="left" w:pos="1080"/>
        </w:tabs>
      </w:pPr>
      <w:r>
        <w:t>Part 2:</w:t>
      </w:r>
      <w:r>
        <w:tab/>
      </w:r>
      <w:r w:rsidR="00B45147">
        <w:t>Become familiar with a logic analyzer, capture &amp; decoding capabilities.</w:t>
      </w:r>
    </w:p>
    <w:p w14:paraId="19580BD7" w14:textId="77777777" w:rsidR="00802BE0" w:rsidRDefault="00802BE0" w:rsidP="006745E1"/>
    <w:p w14:paraId="76FDBEB7" w14:textId="280D17D5" w:rsidR="000E4DCF" w:rsidRDefault="000E4DCF" w:rsidP="006745E1">
      <w:r>
        <w:t>For each of the parts, follow the instructions, then fill in answers to the questions</w:t>
      </w:r>
      <w:r w:rsidR="00427FAB">
        <w:t xml:space="preserve">.  Expected answers are indicated in the boxes with </w:t>
      </w:r>
      <w:r w:rsidR="00427FAB" w:rsidRPr="00427FAB">
        <w:rPr>
          <w:color w:val="FF0000"/>
        </w:rPr>
        <w:t>red text/spaces to fill in answers</w:t>
      </w:r>
      <w:r w:rsidR="00427FAB">
        <w:t>.</w:t>
      </w:r>
    </w:p>
    <w:p w14:paraId="0DFF2A88" w14:textId="21581185" w:rsidR="005B207D" w:rsidRDefault="005B207D" w:rsidP="006745E1"/>
    <w:p w14:paraId="5907F47F" w14:textId="4660355B" w:rsidR="002B6F81" w:rsidRDefault="005611C1" w:rsidP="009362C0">
      <w:pPr>
        <w:pStyle w:val="Heading1"/>
      </w:pPr>
      <w:r>
        <w:t xml:space="preserve">Lab </w:t>
      </w:r>
      <w:r w:rsidR="008E7F1F">
        <w:t>Instructions</w:t>
      </w:r>
    </w:p>
    <w:p w14:paraId="4A39A49A" w14:textId="56F87ED1" w:rsidR="00E1077E" w:rsidRDefault="000B110B" w:rsidP="004D5F44">
      <w:pPr>
        <w:pStyle w:val="Heading2"/>
      </w:pPr>
      <w:r>
        <w:t xml:space="preserve">Part 1:  </w:t>
      </w:r>
      <w:r w:rsidR="00B45147">
        <w:t xml:space="preserve">Accept the Assignment, Download the repo, </w:t>
      </w:r>
      <w:r w:rsidR="00AF7C59">
        <w:t>Run</w:t>
      </w:r>
      <w:r w:rsidR="00432DC0">
        <w:t xml:space="preserve"> it</w:t>
      </w:r>
    </w:p>
    <w:p w14:paraId="233D66CE" w14:textId="67C6FBF5" w:rsidR="00727418" w:rsidRDefault="00727418" w:rsidP="00D816A9">
      <w:pPr>
        <w:pStyle w:val="Heading3"/>
        <w:numPr>
          <w:ilvl w:val="0"/>
          <w:numId w:val="34"/>
        </w:numPr>
      </w:pPr>
      <w:r>
        <w:t>Accept the Assignment, Download the repo, Run it</w:t>
      </w:r>
    </w:p>
    <w:p w14:paraId="3DC87D72" w14:textId="77777777" w:rsidR="00727418" w:rsidRPr="00727418" w:rsidRDefault="00727418" w:rsidP="00727418"/>
    <w:p w14:paraId="3DFFE12D" w14:textId="72D95D69" w:rsidR="00AF7C59" w:rsidRDefault="00AF7C59" w:rsidP="000B110B">
      <w:r>
        <w:t>Same procedure as previous labs – get the laboratory into your STM32CubeIDE workspace, then clean/build/run it.</w:t>
      </w:r>
    </w:p>
    <w:p w14:paraId="3F8F32A2" w14:textId="546709A9" w:rsidR="00AF7C59" w:rsidRDefault="0028035B" w:rsidP="000B110B">
      <w:r w:rsidRPr="00952A3A">
        <w:rPr>
          <w:noProof/>
        </w:rPr>
        <w:drawing>
          <wp:anchor distT="0" distB="0" distL="114300" distR="114300" simplePos="0" relativeHeight="251668488" behindDoc="1" locked="0" layoutInCell="1" allowOverlap="1" wp14:anchorId="7D2D45D0" wp14:editId="0B7D3ACE">
            <wp:simplePos x="0" y="0"/>
            <wp:positionH relativeFrom="margin">
              <wp:posOffset>4107180</wp:posOffset>
            </wp:positionH>
            <wp:positionV relativeFrom="paragraph">
              <wp:posOffset>12700</wp:posOffset>
            </wp:positionV>
            <wp:extent cx="2883535" cy="2838450"/>
            <wp:effectExtent l="0" t="0" r="0" b="0"/>
            <wp:wrapTight wrapText="bothSides">
              <wp:wrapPolygon edited="0">
                <wp:start x="0" y="0"/>
                <wp:lineTo x="0" y="21455"/>
                <wp:lineTo x="21405" y="21455"/>
                <wp:lineTo x="21405" y="0"/>
                <wp:lineTo x="0" y="0"/>
              </wp:wrapPolygon>
            </wp:wrapTight>
            <wp:docPr id="243302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2549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5297A" w14:textId="68746582" w:rsidR="00106AF6" w:rsidRDefault="00106AF6" w:rsidP="000B110B">
      <w:r>
        <w:t xml:space="preserve">In order to interact with the program, you’ll need to bring up a serial terminal emulator, like PuTTY (windows) or screen (MAC).  </w:t>
      </w:r>
      <w:r w:rsidR="00EE09E6">
        <w:t>Terminal emulator specs are (always the same for this class):</w:t>
      </w:r>
    </w:p>
    <w:p w14:paraId="225F963F" w14:textId="15E4A839" w:rsidR="00952A3A" w:rsidRDefault="00952A3A" w:rsidP="000B110B"/>
    <w:p w14:paraId="3422B807" w14:textId="23854E38" w:rsidR="00EE09E6" w:rsidRDefault="00727418" w:rsidP="000B110B">
      <w:r>
        <w:t xml:space="preserve">Your COM: port will be found with </w:t>
      </w:r>
      <w:proofErr w:type="spellStart"/>
      <w:r>
        <w:t>DeviceManager</w:t>
      </w:r>
      <w:proofErr w:type="spellEnd"/>
      <w:r>
        <w:t xml:space="preserve"> or on a MAC as (/dev/</w:t>
      </w:r>
      <w:proofErr w:type="spellStart"/>
      <w:r>
        <w:t>tty</w:t>
      </w:r>
      <w:proofErr w:type="spellEnd"/>
      <w:r>
        <w:t>…)</w:t>
      </w:r>
    </w:p>
    <w:p w14:paraId="576C7286" w14:textId="77777777" w:rsidR="00EE09E6" w:rsidRDefault="00EE09E6" w:rsidP="000B110B"/>
    <w:p w14:paraId="27B46B37" w14:textId="6E789419" w:rsidR="0028035B" w:rsidRDefault="0028035B" w:rsidP="000B110B">
      <w:r>
        <w:t xml:space="preserve">With a terminal emulator running </w:t>
      </w:r>
      <w:r w:rsidR="00765B2F">
        <w:t xml:space="preserve">you’ll see the opening </w:t>
      </w:r>
      <w:r w:rsidR="00C03408">
        <w:t>banner and a prompt to enter a line of text:</w:t>
      </w:r>
      <w:r w:rsidR="006B2D7A" w:rsidRPr="006B2D7A">
        <w:t xml:space="preserve"> </w:t>
      </w:r>
    </w:p>
    <w:p w14:paraId="6E7B8D38" w14:textId="138B5CA9" w:rsidR="006B2D7A" w:rsidRDefault="006B2D7A" w:rsidP="000B110B"/>
    <w:p w14:paraId="3FBE6021" w14:textId="12C3575E" w:rsidR="00C03408" w:rsidRDefault="00C03408" w:rsidP="000B110B"/>
    <w:p w14:paraId="43745B2D" w14:textId="0BA8B82B" w:rsidR="0028035B" w:rsidRDefault="0028035B" w:rsidP="000B110B"/>
    <w:p w14:paraId="19950D69" w14:textId="20A4491F" w:rsidR="0028035B" w:rsidRDefault="0028035B" w:rsidP="000B110B"/>
    <w:p w14:paraId="007C2E79" w14:textId="5995FCAE" w:rsidR="0028035B" w:rsidRDefault="006B2D7A" w:rsidP="000B110B">
      <w:r w:rsidRPr="006F6615">
        <w:drawing>
          <wp:anchor distT="0" distB="0" distL="114300" distR="114300" simplePos="0" relativeHeight="251667464" behindDoc="1" locked="0" layoutInCell="1" allowOverlap="1" wp14:anchorId="506FD41D" wp14:editId="638E34A4">
            <wp:simplePos x="0" y="0"/>
            <wp:positionH relativeFrom="column">
              <wp:posOffset>152400</wp:posOffset>
            </wp:positionH>
            <wp:positionV relativeFrom="paragraph">
              <wp:posOffset>281940</wp:posOffset>
            </wp:positionV>
            <wp:extent cx="63341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68" y="21296"/>
                <wp:lineTo x="21568" y="0"/>
                <wp:lineTo x="0" y="0"/>
              </wp:wrapPolygon>
            </wp:wrapTight>
            <wp:docPr id="200656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65882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01" b="13939"/>
                    <a:stretch/>
                  </pic:blipFill>
                  <pic:spPr bwMode="auto">
                    <a:xfrm>
                      <a:off x="0" y="0"/>
                      <a:ext cx="63341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0041C" w14:textId="77777777" w:rsidR="006B2D7A" w:rsidRDefault="006B2D7A" w:rsidP="0080766B"/>
    <w:p w14:paraId="46183B24" w14:textId="77777777" w:rsidR="00CD48E4" w:rsidRDefault="00CD48E4" w:rsidP="0080766B"/>
    <w:p w14:paraId="14F38091" w14:textId="5E7F4C6F" w:rsidR="00CD48E4" w:rsidRDefault="00A05E9B" w:rsidP="00D816A9">
      <w:pPr>
        <w:pStyle w:val="Heading3"/>
        <w:numPr>
          <w:ilvl w:val="0"/>
          <w:numId w:val="34"/>
        </w:numPr>
      </w:pPr>
      <w:r>
        <w:lastRenderedPageBreak/>
        <w:t xml:space="preserve">Install the </w:t>
      </w:r>
      <w:proofErr w:type="spellStart"/>
      <w:r>
        <w:t>Sa</w:t>
      </w:r>
      <w:r w:rsidR="00AE08BD">
        <w:t>elae</w:t>
      </w:r>
      <w:proofErr w:type="spellEnd"/>
      <w:r w:rsidR="00AE08BD">
        <w:t xml:space="preserve"> Logic Analyzer Software:  </w:t>
      </w:r>
      <w:hyperlink r:id="rId10" w:history="1">
        <w:r w:rsidR="00AE08BD" w:rsidRPr="00D816A9">
          <w:t>Logic 2</w:t>
        </w:r>
      </w:hyperlink>
      <w:r w:rsidR="00AE08BD">
        <w:t xml:space="preserve"> </w:t>
      </w:r>
    </w:p>
    <w:p w14:paraId="275DAC11" w14:textId="6053542C" w:rsidR="00A04068" w:rsidRDefault="00834749" w:rsidP="00D816A9">
      <w:pPr>
        <w:pStyle w:val="Heading3"/>
        <w:numPr>
          <w:ilvl w:val="0"/>
          <w:numId w:val="34"/>
        </w:numPr>
      </w:pPr>
      <w:r>
        <w:t>Connect and label the probes for the SPI</w:t>
      </w:r>
      <w:r w:rsidR="00D802BE">
        <w:t>, UART and I2C</w:t>
      </w:r>
      <w:r>
        <w:t xml:space="preserve">:  </w:t>
      </w:r>
    </w:p>
    <w:p w14:paraId="57F46B72" w14:textId="265DCA17" w:rsidR="00303F91" w:rsidRDefault="00303F91" w:rsidP="00303F91">
      <w:pPr>
        <w:ind w:left="360"/>
      </w:pPr>
      <w:r>
        <w:t xml:space="preserve">To </w:t>
      </w:r>
      <w:r>
        <w:t>probe</w:t>
      </w:r>
      <w:r>
        <w:t xml:space="preserve"> the SPI and I2C pins, you’ll use the following:</w:t>
      </w:r>
    </w:p>
    <w:p w14:paraId="56CADEE3" w14:textId="77777777" w:rsidR="00303F91" w:rsidRDefault="00303F91" w:rsidP="00303F91">
      <w:pPr>
        <w:ind w:left="360"/>
      </w:pPr>
    </w:p>
    <w:p w14:paraId="3AB62C8F" w14:textId="44B57331" w:rsidR="009030B4" w:rsidRDefault="009030B4" w:rsidP="00303F91"/>
    <w:p w14:paraId="77166355" w14:textId="65AE1E20" w:rsidR="00A04068" w:rsidRDefault="007C260B" w:rsidP="00303F91">
      <w:pPr>
        <w:ind w:left="360"/>
      </w:pPr>
      <w:r w:rsidRPr="007C260B">
        <w:drawing>
          <wp:inline distT="0" distB="0" distL="0" distR="0" wp14:anchorId="68565FC7" wp14:editId="64C9BDC0">
            <wp:extent cx="6858000" cy="4650105"/>
            <wp:effectExtent l="0" t="0" r="0" b="0"/>
            <wp:docPr id="209935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56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0460" w14:textId="0DA40786" w:rsidR="00A04068" w:rsidRDefault="00F52653" w:rsidP="0080766B">
      <w:r w:rsidRPr="00F52653">
        <w:drawing>
          <wp:anchor distT="0" distB="0" distL="114300" distR="114300" simplePos="0" relativeHeight="251669512" behindDoc="1" locked="0" layoutInCell="1" allowOverlap="1" wp14:anchorId="5E6840C5" wp14:editId="68C149B6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4019550" cy="3061970"/>
            <wp:effectExtent l="0" t="0" r="0" b="5080"/>
            <wp:wrapTight wrapText="bothSides">
              <wp:wrapPolygon edited="0">
                <wp:start x="0" y="0"/>
                <wp:lineTo x="0" y="21501"/>
                <wp:lineTo x="21498" y="21501"/>
                <wp:lineTo x="21498" y="0"/>
                <wp:lineTo x="0" y="0"/>
              </wp:wrapPolygon>
            </wp:wrapTight>
            <wp:docPr id="1983169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6938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1C0">
        <w:t>Note that these pins are found from the STMCu</w:t>
      </w:r>
      <w:r w:rsidR="00843824">
        <w:t>beIDE configuration file.  Opening will show (SPI1 for example):</w:t>
      </w:r>
    </w:p>
    <w:p w14:paraId="1142EFF7" w14:textId="0BFC3406" w:rsidR="00843824" w:rsidRDefault="00843824" w:rsidP="0080766B"/>
    <w:p w14:paraId="61CC5DCD" w14:textId="2C2A87DB" w:rsidR="00A04068" w:rsidRDefault="00886A8E" w:rsidP="0080766B">
      <w:r>
        <w:rPr>
          <w:noProof/>
        </w:rPr>
        <mc:AlternateContent>
          <mc:Choice Requires="wps">
            <w:drawing>
              <wp:anchor distT="0" distB="0" distL="114300" distR="114300" simplePos="0" relativeHeight="251671560" behindDoc="0" locked="0" layoutInCell="1" allowOverlap="1" wp14:anchorId="76AA9CC5" wp14:editId="5285E8A8">
                <wp:simplePos x="0" y="0"/>
                <wp:positionH relativeFrom="column">
                  <wp:posOffset>2019300</wp:posOffset>
                </wp:positionH>
                <wp:positionV relativeFrom="paragraph">
                  <wp:posOffset>109219</wp:posOffset>
                </wp:positionV>
                <wp:extent cx="1866900" cy="1857375"/>
                <wp:effectExtent l="0" t="0" r="57150" b="47625"/>
                <wp:wrapNone/>
                <wp:docPr id="4176854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1857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533F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59pt;margin-top:8.6pt;width:147pt;height:146.25pt;z-index:251671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" strokecolor="#538135 [2409]" strokeweight=".5pt">
                <v:stroke endarrow="block" joinstyle="miter"/>
              </v:shape>
            </w:pict>
          </mc:Fallback>
        </mc:AlternateContent>
      </w:r>
      <w:r w:rsidR="0012620D">
        <w:t>Connectivity / GPIO Settings:</w:t>
      </w:r>
    </w:p>
    <w:p w14:paraId="1AFBB8D0" w14:textId="77777777" w:rsidR="00A830FD" w:rsidRDefault="00A830FD" w:rsidP="0080766B"/>
    <w:p w14:paraId="434C4C6C" w14:textId="65AB27E9" w:rsidR="007C6DD4" w:rsidRDefault="007C6DD4" w:rsidP="0080766B">
      <w:r>
        <w:t>You’ll manually change, configure I/O pins later and in other labs.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36" behindDoc="0" locked="0" layoutInCell="1" allowOverlap="1" wp14:anchorId="1B70E371" wp14:editId="527F0257">
                <wp:simplePos x="0" y="0"/>
                <wp:positionH relativeFrom="column">
                  <wp:posOffset>3848100</wp:posOffset>
                </wp:positionH>
                <wp:positionV relativeFrom="paragraph">
                  <wp:posOffset>10160</wp:posOffset>
                </wp:positionV>
                <wp:extent cx="1143000" cy="514350"/>
                <wp:effectExtent l="0" t="0" r="19050" b="19050"/>
                <wp:wrapNone/>
                <wp:docPr id="47323123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E03EC12" id="Oval 1" o:spid="_x0000_s1026" style="position:absolute;margin-left:303pt;margin-top:.8pt;width:90pt;height:40.5pt;z-index:251670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" filled="f" strokecolor="#538135 [2409]" strokeweight="1pt">
                <v:stroke joinstyle="miter"/>
              </v:oval>
            </w:pict>
          </mc:Fallback>
        </mc:AlternateContent>
      </w:r>
    </w:p>
    <w:p w14:paraId="20F312BA" w14:textId="17A95682" w:rsidR="007C6DD4" w:rsidRDefault="007C6DD4" w:rsidP="0080766B"/>
    <w:p w14:paraId="410038AD" w14:textId="0F839FD2" w:rsidR="007C6DD4" w:rsidRDefault="007C6DD4" w:rsidP="0080766B"/>
    <w:p w14:paraId="322B5DCE" w14:textId="43CFA742" w:rsidR="00922F01" w:rsidRDefault="007C6DD4" w:rsidP="0080766B">
      <w:r>
        <w:br w:type="column"/>
      </w:r>
      <w:r w:rsidR="008F6E61" w:rsidRPr="008F6E61">
        <w:lastRenderedPageBreak/>
        <w:drawing>
          <wp:anchor distT="0" distB="0" distL="114300" distR="114300" simplePos="0" relativeHeight="251686920" behindDoc="0" locked="0" layoutInCell="1" allowOverlap="1" wp14:anchorId="23A2D928" wp14:editId="2E12242D">
            <wp:simplePos x="0" y="0"/>
            <wp:positionH relativeFrom="margin">
              <wp:align>right</wp:align>
            </wp:positionH>
            <wp:positionV relativeFrom="paragraph">
              <wp:posOffset>-457200</wp:posOffset>
            </wp:positionV>
            <wp:extent cx="1968631" cy="2867025"/>
            <wp:effectExtent l="0" t="0" r="0" b="0"/>
            <wp:wrapNone/>
            <wp:docPr id="1928057171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57171" name="Picture 1" descr="A circuit board with wir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31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0AD">
        <w:t>Plug in the</w:t>
      </w:r>
      <w:r w:rsidR="00922F01">
        <w:t xml:space="preserve"> logic analyzer and run the “Logic 2” program.</w:t>
      </w:r>
    </w:p>
    <w:p w14:paraId="42979550" w14:textId="77777777" w:rsidR="00922F01" w:rsidRDefault="00922F01" w:rsidP="0080766B"/>
    <w:p w14:paraId="4EAD289C" w14:textId="4AF30A4B" w:rsidR="00A830FD" w:rsidRDefault="00C400AD" w:rsidP="0080766B">
      <w:r>
        <w:t xml:space="preserve">Connect probes from the </w:t>
      </w:r>
      <w:proofErr w:type="spellStart"/>
      <w:r>
        <w:t>Saelae</w:t>
      </w:r>
      <w:proofErr w:type="spellEnd"/>
      <w:r>
        <w:t xml:space="preserve"> Logic</w:t>
      </w:r>
      <w:r w:rsidR="00922F01">
        <w:t>, using</w:t>
      </w:r>
      <w:r w:rsidR="00E43E2F">
        <w:t>:</w:t>
      </w:r>
    </w:p>
    <w:p w14:paraId="431BF66A" w14:textId="3A7C35DF" w:rsidR="00E43E2F" w:rsidRDefault="00E43E2F" w:rsidP="00E43E2F">
      <w:pPr>
        <w:pStyle w:val="ListParagraph"/>
        <w:numPr>
          <w:ilvl w:val="0"/>
          <w:numId w:val="36"/>
        </w:numPr>
      </w:pPr>
      <w:r>
        <w:t>GND</w:t>
      </w:r>
      <w:r w:rsidR="00DD2A8E">
        <w:t xml:space="preserve">  (Black pins are on bottom)</w:t>
      </w:r>
    </w:p>
    <w:p w14:paraId="3622B114" w14:textId="206772C8" w:rsidR="00E43E2F" w:rsidRDefault="00E43E2F" w:rsidP="00E43E2F">
      <w:pPr>
        <w:pStyle w:val="ListParagraph"/>
        <w:numPr>
          <w:ilvl w:val="0"/>
          <w:numId w:val="36"/>
        </w:numPr>
      </w:pPr>
      <w:r>
        <w:t>SPI1_SCK</w:t>
      </w:r>
    </w:p>
    <w:p w14:paraId="04FD1585" w14:textId="529530E2" w:rsidR="00E43E2F" w:rsidRDefault="00E43E2F" w:rsidP="00E43E2F">
      <w:pPr>
        <w:pStyle w:val="ListParagraph"/>
        <w:numPr>
          <w:ilvl w:val="0"/>
          <w:numId w:val="36"/>
        </w:numPr>
      </w:pPr>
      <w:r>
        <w:t>SPI1_MOSI</w:t>
      </w:r>
    </w:p>
    <w:p w14:paraId="650DC716" w14:textId="5990C7A6" w:rsidR="00CF4CC1" w:rsidRDefault="00E43E2F" w:rsidP="0080766B">
      <w:pPr>
        <w:pStyle w:val="ListParagraph"/>
        <w:numPr>
          <w:ilvl w:val="0"/>
          <w:numId w:val="36"/>
        </w:numPr>
      </w:pPr>
      <w:r>
        <w:t>SP1_NSS</w:t>
      </w:r>
      <w:r w:rsidR="00BB023A" w:rsidRPr="00BB023A">
        <w:rPr>
          <w:noProof/>
        </w:rPr>
        <w:t xml:space="preserve"> </w:t>
      </w:r>
    </w:p>
    <w:p w14:paraId="568B9BC7" w14:textId="77777777" w:rsidR="00CF4CC1" w:rsidRDefault="00CF4CC1" w:rsidP="0080766B"/>
    <w:p w14:paraId="3E583743" w14:textId="77777777" w:rsidR="0058176B" w:rsidRDefault="0058176B" w:rsidP="0080766B"/>
    <w:p w14:paraId="4E5616C2" w14:textId="33E6F22C" w:rsidR="00A830FD" w:rsidRDefault="00E43E2F" w:rsidP="0080766B">
      <w:r>
        <w:t>Label them in the software</w:t>
      </w:r>
      <w:r w:rsidR="00CF4CC1">
        <w:t>.  Make sure the inputs are Digital</w:t>
      </w:r>
    </w:p>
    <w:p w14:paraId="2DE5E371" w14:textId="27EDBCCC" w:rsidR="00A830FD" w:rsidRDefault="00A830FD" w:rsidP="0080766B"/>
    <w:p w14:paraId="3966B6D3" w14:textId="77777777" w:rsidR="00FA6AFC" w:rsidRDefault="00FA6AFC" w:rsidP="001B1B81"/>
    <w:p w14:paraId="5F972809" w14:textId="77777777" w:rsidR="00FA6AFC" w:rsidRDefault="00FA6AFC" w:rsidP="001B1B81"/>
    <w:p w14:paraId="09FC0799" w14:textId="276EBF85" w:rsidR="00FA6AFC" w:rsidRDefault="0058176B" w:rsidP="001B1B81">
      <w:r w:rsidRPr="0058176B">
        <w:drawing>
          <wp:inline distT="0" distB="0" distL="0" distR="0" wp14:anchorId="5EB6108E" wp14:editId="465FFA5C">
            <wp:extent cx="6858000" cy="3622675"/>
            <wp:effectExtent l="0" t="0" r="0" b="0"/>
            <wp:docPr id="761215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158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04C9" w14:textId="77777777" w:rsidR="00FA6AFC" w:rsidRDefault="00FA6AFC" w:rsidP="001B1B81"/>
    <w:p w14:paraId="39157ACA" w14:textId="0204CC93" w:rsidR="00FA6AFC" w:rsidRDefault="00CF4CC1" w:rsidP="009A2591">
      <w:pPr>
        <w:ind w:left="1440" w:firstLine="720"/>
      </w:pPr>
      <w:r>
        <w:br w:type="column"/>
      </w:r>
      <w:r w:rsidR="00471999" w:rsidRPr="00471999">
        <w:lastRenderedPageBreak/>
        <w:drawing>
          <wp:anchor distT="0" distB="0" distL="114300" distR="114300" simplePos="0" relativeHeight="251674632" behindDoc="1" locked="0" layoutInCell="1" allowOverlap="1" wp14:anchorId="187ABB98" wp14:editId="175AB354">
            <wp:simplePos x="0" y="0"/>
            <wp:positionH relativeFrom="column">
              <wp:posOffset>4076700</wp:posOffset>
            </wp:positionH>
            <wp:positionV relativeFrom="paragraph">
              <wp:posOffset>0</wp:posOffset>
            </wp:positionV>
            <wp:extent cx="3171825" cy="3813175"/>
            <wp:effectExtent l="0" t="0" r="9525" b="0"/>
            <wp:wrapTight wrapText="bothSides">
              <wp:wrapPolygon edited="0">
                <wp:start x="0" y="0"/>
                <wp:lineTo x="0" y="21474"/>
                <wp:lineTo x="21535" y="21474"/>
                <wp:lineTo x="21535" y="0"/>
                <wp:lineTo x="0" y="0"/>
              </wp:wrapPolygon>
            </wp:wrapTight>
            <wp:docPr id="1300274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4944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A9F">
        <w:t xml:space="preserve">Program the Analyzer </w:t>
      </w:r>
      <w:r w:rsidR="00471999">
        <w:t>to decode SPI:</w:t>
      </w:r>
    </w:p>
    <w:p w14:paraId="736F5D91" w14:textId="050F9C9C" w:rsidR="00471999" w:rsidRDefault="00471999" w:rsidP="001B1B81"/>
    <w:p w14:paraId="1FCDCA82" w14:textId="77777777" w:rsidR="00180347" w:rsidRDefault="00180347" w:rsidP="001B1B81"/>
    <w:p w14:paraId="5BFFDCEE" w14:textId="77777777" w:rsidR="00180347" w:rsidRDefault="00180347" w:rsidP="001B1B81"/>
    <w:p w14:paraId="49906C57" w14:textId="2F24E2A1" w:rsidR="00A0640D" w:rsidRDefault="003315D8" w:rsidP="001B1B81">
      <w:r>
        <w:t xml:space="preserve">Set the </w:t>
      </w:r>
      <w:r w:rsidR="009A2591">
        <w:t xml:space="preserve">mode </w:t>
      </w:r>
      <w:r w:rsidR="00180347">
        <w:t>to trigger on the falling edge of SPI1_NSS:</w:t>
      </w:r>
    </w:p>
    <w:p w14:paraId="38901EE9" w14:textId="77777777" w:rsidR="00FA6AFC" w:rsidRDefault="00FA6AFC" w:rsidP="001B1B81"/>
    <w:p w14:paraId="0EE4CACA" w14:textId="7B5DD545" w:rsidR="00FA6AFC" w:rsidRDefault="00180347" w:rsidP="001B1B81">
      <w:r w:rsidRPr="00180347">
        <w:drawing>
          <wp:inline distT="0" distB="0" distL="0" distR="0" wp14:anchorId="59CBBD71" wp14:editId="782F6EE4">
            <wp:extent cx="3562847" cy="5296639"/>
            <wp:effectExtent l="0" t="0" r="0" b="0"/>
            <wp:docPr id="52665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5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BAB0" w14:textId="77777777" w:rsidR="00063CF0" w:rsidRDefault="00063CF0" w:rsidP="001B1B81"/>
    <w:p w14:paraId="6F96CD4F" w14:textId="553D32C8" w:rsidR="00CE4D25" w:rsidRDefault="00E5098B" w:rsidP="001A5775">
      <w:pPr>
        <w:pStyle w:val="ListParagraph"/>
        <w:numPr>
          <w:ilvl w:val="0"/>
          <w:numId w:val="37"/>
        </w:numPr>
      </w:pPr>
      <w:r>
        <w:t>Run a capture</w:t>
      </w:r>
      <w:r w:rsidR="00C63A21">
        <w:t xml:space="preserve"> </w:t>
      </w:r>
      <w:r w:rsidR="00876D74">
        <w:t xml:space="preserve">on the Logic2 </w:t>
      </w:r>
      <w:r w:rsidR="00C63A21">
        <w:t>(big green button)</w:t>
      </w:r>
    </w:p>
    <w:p w14:paraId="2E282180" w14:textId="08ABCB79" w:rsidR="001A5775" w:rsidRDefault="001A5775" w:rsidP="001A5775">
      <w:pPr>
        <w:pStyle w:val="ListParagraph"/>
        <w:numPr>
          <w:ilvl w:val="0"/>
          <w:numId w:val="37"/>
        </w:numPr>
      </w:pPr>
      <w:r>
        <w:t>Enter some TXT into the TTY emulator</w:t>
      </w:r>
    </w:p>
    <w:p w14:paraId="223A31CA" w14:textId="34A8874B" w:rsidR="001A5775" w:rsidRDefault="00876D74" w:rsidP="001A5775">
      <w:pPr>
        <w:pStyle w:val="ListParagraph"/>
        <w:numPr>
          <w:ilvl w:val="0"/>
          <w:numId w:val="37"/>
        </w:numPr>
      </w:pPr>
      <w:r w:rsidRPr="00063CF0">
        <w:drawing>
          <wp:anchor distT="0" distB="0" distL="114300" distR="114300" simplePos="0" relativeHeight="251676680" behindDoc="1" locked="0" layoutInCell="1" allowOverlap="1" wp14:anchorId="59919E27" wp14:editId="09FE61EB">
            <wp:simplePos x="0" y="0"/>
            <wp:positionH relativeFrom="margin">
              <wp:align>right</wp:align>
            </wp:positionH>
            <wp:positionV relativeFrom="paragraph">
              <wp:posOffset>401320</wp:posOffset>
            </wp:positionV>
            <wp:extent cx="421005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502" y="21365"/>
                <wp:lineTo x="21502" y="0"/>
                <wp:lineTo x="0" y="0"/>
              </wp:wrapPolygon>
            </wp:wrapTight>
            <wp:docPr id="1400463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63946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7" b="57711"/>
                    <a:stretch/>
                  </pic:blipFill>
                  <pic:spPr bwMode="auto">
                    <a:xfrm>
                      <a:off x="0" y="0"/>
                      <a:ext cx="42100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775">
        <w:t>Look at the results</w:t>
      </w:r>
      <w:r w:rsidR="00336256">
        <w:t>.  Change the output formatting to be ASCII</w:t>
      </w:r>
    </w:p>
    <w:p w14:paraId="20C1DDD0" w14:textId="77777777" w:rsidR="00876D74" w:rsidRDefault="00876D74" w:rsidP="001B1B81"/>
    <w:p w14:paraId="3A71C28B" w14:textId="77777777" w:rsidR="00876D74" w:rsidRDefault="00876D74" w:rsidP="001B1B81"/>
    <w:p w14:paraId="142DF77C" w14:textId="77777777" w:rsidR="00876D74" w:rsidRDefault="00876D74" w:rsidP="001B1B81"/>
    <w:p w14:paraId="2D5D5DCC" w14:textId="77777777" w:rsidR="00876D74" w:rsidRDefault="00876D74" w:rsidP="001B1B81"/>
    <w:p w14:paraId="59886EB1" w14:textId="77777777" w:rsidR="00876D74" w:rsidRDefault="00876D74" w:rsidP="001B1B81"/>
    <w:p w14:paraId="694D653B" w14:textId="77777777" w:rsidR="00876D74" w:rsidRDefault="00876D74" w:rsidP="001B1B81"/>
    <w:p w14:paraId="5723A2A2" w14:textId="77777777" w:rsidR="00876D74" w:rsidRDefault="00876D74" w:rsidP="001B1B81"/>
    <w:p w14:paraId="1584811C" w14:textId="77777777" w:rsidR="00876D74" w:rsidRDefault="00876D74" w:rsidP="001B1B81"/>
    <w:p w14:paraId="69CC6921" w14:textId="77777777" w:rsidR="00876D74" w:rsidRDefault="00876D74" w:rsidP="001B1B81"/>
    <w:p w14:paraId="53B73B55" w14:textId="139E705E" w:rsidR="00876D74" w:rsidRDefault="00876D74" w:rsidP="001B1B81"/>
    <w:p w14:paraId="450A8231" w14:textId="77777777" w:rsidR="00876D74" w:rsidRDefault="00876D74" w:rsidP="001B1B81"/>
    <w:p w14:paraId="7F6E914C" w14:textId="694E3871" w:rsidR="00CE4D25" w:rsidRDefault="0053312F" w:rsidP="001B1B81">
      <w:r w:rsidRPr="0053312F">
        <w:drawing>
          <wp:anchor distT="0" distB="0" distL="114300" distR="114300" simplePos="0" relativeHeight="251675656" behindDoc="1" locked="0" layoutInCell="1" allowOverlap="1" wp14:anchorId="6084447A" wp14:editId="3ADE5782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8580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540" y="21423"/>
                <wp:lineTo x="21540" y="0"/>
                <wp:lineTo x="0" y="0"/>
              </wp:wrapPolygon>
            </wp:wrapTight>
            <wp:docPr id="1915070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7093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7FC">
        <w:t xml:space="preserve">Experiment with this, send different codes, </w:t>
      </w:r>
      <w:r w:rsidR="00965008">
        <w:t xml:space="preserve">learn to use the tool, </w:t>
      </w:r>
      <w:r w:rsidR="004347FC">
        <w:t>then answer the following questions:</w:t>
      </w:r>
    </w:p>
    <w:p w14:paraId="5A7532B0" w14:textId="660E25EA" w:rsidR="00A04068" w:rsidRDefault="00CD48E4" w:rsidP="001B1B8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96" behindDoc="0" locked="0" layoutInCell="1" allowOverlap="1" wp14:anchorId="1D1A1103" wp14:editId="4FF782FA">
                <wp:simplePos x="0" y="0"/>
                <wp:positionH relativeFrom="column">
                  <wp:posOffset>266700</wp:posOffset>
                </wp:positionH>
                <wp:positionV relativeFrom="paragraph">
                  <wp:posOffset>375920</wp:posOffset>
                </wp:positionV>
                <wp:extent cx="6324600" cy="2362200"/>
                <wp:effectExtent l="0" t="0" r="19050" b="19050"/>
                <wp:wrapSquare wrapText="bothSides"/>
                <wp:docPr id="413698033" name="Text Box 413698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A57E2" w14:textId="146D08D0" w:rsidR="003B13FF" w:rsidRDefault="00E4652A" w:rsidP="003B13FF">
                            <w:pPr>
                              <w:pStyle w:val="Heading2"/>
                            </w:pPr>
                            <w:r>
                              <w:t>SP</w:t>
                            </w:r>
                            <w:r w:rsidR="008F6E61">
                              <w:t xml:space="preserve">I-PART-1        </w:t>
                            </w:r>
                            <w:r w:rsidR="00165F8E">
                              <w:t>3</w:t>
                            </w:r>
                            <w:r w:rsidR="003B13FF">
                              <w:t xml:space="preserve"> Pts.</w:t>
                            </w:r>
                          </w:p>
                          <w:p w14:paraId="28D64AFB" w14:textId="77777777" w:rsidR="00B87AB7" w:rsidRDefault="00B87AB7" w:rsidP="00B87AB7">
                            <w:pPr>
                              <w:ind w:left="720" w:hanging="810"/>
                            </w:pPr>
                          </w:p>
                          <w:p w14:paraId="2FB7552D" w14:textId="35343A86" w:rsidR="00CC0CE0" w:rsidRDefault="00B11738" w:rsidP="00A04068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What is the default bitrate?  (time per bit)  -- Use the measurement tool (looks like a ruler)</w:t>
                            </w:r>
                          </w:p>
                          <w:p w14:paraId="24931CBB" w14:textId="796ED81F" w:rsidR="00D2294B" w:rsidRPr="00D2294B" w:rsidRDefault="00D2294B" w:rsidP="00D2294B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br/>
                            </w:r>
                            <w:r w:rsidRPr="00D2294B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6AE6EA11" w14:textId="00FEC290" w:rsidR="00A04068" w:rsidRDefault="00D2294B" w:rsidP="00CC0CE0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jc w:val="left"/>
                            </w:pPr>
                            <w:r>
                              <w:t>How much time between each byte?</w:t>
                            </w:r>
                            <w:r w:rsidR="00A17CD9">
                              <w:t xml:space="preserve">       </w:t>
                            </w:r>
                            <w:r w:rsidR="00A17CD9" w:rsidRPr="00A17CD9">
                              <w:rPr>
                                <w:color w:val="FF0000"/>
                              </w:rPr>
                              <w:t>___________________________________</w:t>
                            </w:r>
                            <w:r w:rsidR="00A17CD9" w:rsidRPr="00A17CD9"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5402DF8A" w14:textId="77777777" w:rsidR="003571F3" w:rsidRDefault="003571F3" w:rsidP="00824A2A">
                            <w:pPr>
                              <w:pStyle w:val="ListParagraph"/>
                              <w:jc w:val="left"/>
                            </w:pPr>
                          </w:p>
                          <w:p w14:paraId="38555511" w14:textId="0F9618E1" w:rsidR="00177085" w:rsidRDefault="003571F3" w:rsidP="00A04068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Which has more overhead:  USART or SPI? And why?</w:t>
                            </w:r>
                          </w:p>
                          <w:p w14:paraId="759F05EF" w14:textId="038ECEAB" w:rsidR="005D165F" w:rsidRPr="005D165F" w:rsidRDefault="005D165F" w:rsidP="005D165F">
                            <w:pPr>
                              <w:ind w:left="360" w:firstLine="360"/>
                              <w:rPr>
                                <w:color w:val="FF0000"/>
                              </w:rPr>
                            </w:pPr>
                            <w:r w:rsidRPr="005D165F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 w:rsidRPr="005D165F">
                              <w:rPr>
                                <w:color w:val="FF000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1A1103" id="_x0000_t202" coordsize="21600,21600" o:spt="202" path="m,l,21600r21600,l21600,xe">
                <v:stroke joinstyle="miter"/>
                <v:path gradientshapeok="t" o:connecttype="rect"/>
              </v:shapetype>
              <v:shape id="Text Box 413698033" o:spid="_x0000_s1026" type="#_x0000_t202" style="position:absolute;left:0;text-align:left;margin-left:21pt;margin-top:29.6pt;width:498pt;height:186pt;z-index:251660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" strokecolor="red">
                <v:textbox>
                  <w:txbxContent>
                    <w:p w14:paraId="442A57E2" w14:textId="146D08D0" w:rsidR="003B13FF" w:rsidRDefault="00E4652A" w:rsidP="003B13FF">
                      <w:pPr>
                        <w:pStyle w:val="Heading2"/>
                      </w:pPr>
                      <w:r>
                        <w:t>SP</w:t>
                      </w:r>
                      <w:r w:rsidR="008F6E61">
                        <w:t xml:space="preserve">I-PART-1        </w:t>
                      </w:r>
                      <w:r w:rsidR="00165F8E">
                        <w:t>3</w:t>
                      </w:r>
                      <w:r w:rsidR="003B13FF">
                        <w:t xml:space="preserve"> Pts.</w:t>
                      </w:r>
                    </w:p>
                    <w:p w14:paraId="28D64AFB" w14:textId="77777777" w:rsidR="00B87AB7" w:rsidRDefault="00B87AB7" w:rsidP="00B87AB7">
                      <w:pPr>
                        <w:ind w:left="720" w:hanging="810"/>
                      </w:pPr>
                    </w:p>
                    <w:p w14:paraId="2FB7552D" w14:textId="35343A86" w:rsidR="00CC0CE0" w:rsidRDefault="00B11738" w:rsidP="00A04068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What is the default bitrate?  (time per bit)  -- Use the measurement tool (looks like a ruler)</w:t>
                      </w:r>
                    </w:p>
                    <w:p w14:paraId="24931CBB" w14:textId="796ED81F" w:rsidR="00D2294B" w:rsidRPr="00D2294B" w:rsidRDefault="00D2294B" w:rsidP="00D2294B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br/>
                      </w:r>
                      <w:r w:rsidRPr="00D2294B">
                        <w:rPr>
                          <w:color w:val="FF0000"/>
                        </w:rPr>
                        <w:t>_____________________________________________________</w:t>
                      </w:r>
                      <w:r>
                        <w:rPr>
                          <w:color w:val="FF0000"/>
                        </w:rPr>
                        <w:br/>
                      </w:r>
                    </w:p>
                    <w:p w14:paraId="6AE6EA11" w14:textId="00FEC290" w:rsidR="00A04068" w:rsidRDefault="00D2294B" w:rsidP="00CC0CE0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jc w:val="left"/>
                      </w:pPr>
                      <w:r>
                        <w:t>How much time between each byte?</w:t>
                      </w:r>
                      <w:r w:rsidR="00A17CD9">
                        <w:t xml:space="preserve">       </w:t>
                      </w:r>
                      <w:r w:rsidR="00A17CD9" w:rsidRPr="00A17CD9">
                        <w:rPr>
                          <w:color w:val="FF0000"/>
                        </w:rPr>
                        <w:t>___________________________________</w:t>
                      </w:r>
                      <w:r w:rsidR="00A17CD9" w:rsidRPr="00A17CD9">
                        <w:rPr>
                          <w:color w:val="FF0000"/>
                        </w:rPr>
                        <w:br/>
                      </w:r>
                    </w:p>
                    <w:p w14:paraId="5402DF8A" w14:textId="77777777" w:rsidR="003571F3" w:rsidRDefault="003571F3" w:rsidP="00824A2A">
                      <w:pPr>
                        <w:pStyle w:val="ListParagraph"/>
                        <w:jc w:val="left"/>
                      </w:pPr>
                    </w:p>
                    <w:p w14:paraId="38555511" w14:textId="0F9618E1" w:rsidR="00177085" w:rsidRDefault="003571F3" w:rsidP="00A04068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Which has more overhead:  USART or SPI? And why?</w:t>
                      </w:r>
                    </w:p>
                    <w:p w14:paraId="759F05EF" w14:textId="038ECEAB" w:rsidR="005D165F" w:rsidRPr="005D165F" w:rsidRDefault="005D165F" w:rsidP="005D165F">
                      <w:pPr>
                        <w:ind w:left="360" w:firstLine="360"/>
                        <w:rPr>
                          <w:color w:val="FF0000"/>
                        </w:rPr>
                      </w:pPr>
                      <w:r w:rsidRPr="005D165F">
                        <w:rPr>
                          <w:color w:val="FF0000"/>
                        </w:rPr>
                        <w:t>_____________________________________________________</w:t>
                      </w:r>
                      <w:r w:rsidRPr="005D165F">
                        <w:rPr>
                          <w:color w:val="FF0000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F7B382" w14:textId="12CD7A81" w:rsidR="005366D8" w:rsidRPr="00005080" w:rsidRDefault="00213105" w:rsidP="000050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t xml:space="preserve">The </w:t>
      </w:r>
      <w:r w:rsidR="00555F25">
        <w:t>transfer rate is a function of a clock divider on the main clock (80Mhz).  Default</w:t>
      </w:r>
      <w:r w:rsidR="00337F17">
        <w:t xml:space="preserve"> in your code is 128.  Find the line that defines this:  </w:t>
      </w:r>
      <w:r w:rsidR="00005080">
        <w:rPr>
          <w:rFonts w:ascii="Courier New" w:hAnsi="Courier New" w:cs="Courier New"/>
          <w:color w:val="000000"/>
          <w:sz w:val="20"/>
          <w:szCs w:val="20"/>
        </w:rPr>
        <w:t xml:space="preserve">  hspi1.</w:t>
      </w:r>
      <w:r w:rsidR="00005080">
        <w:rPr>
          <w:rFonts w:ascii="Courier New" w:hAnsi="Courier New" w:cs="Courier New"/>
          <w:color w:val="0000C0"/>
          <w:sz w:val="20"/>
          <w:szCs w:val="20"/>
        </w:rPr>
        <w:t>Init</w:t>
      </w:r>
      <w:r w:rsidR="00005080">
        <w:rPr>
          <w:rFonts w:ascii="Courier New" w:hAnsi="Courier New" w:cs="Courier New"/>
          <w:color w:val="000000"/>
          <w:sz w:val="20"/>
          <w:szCs w:val="20"/>
        </w:rPr>
        <w:t>.</w:t>
      </w:r>
      <w:r w:rsidR="00005080">
        <w:rPr>
          <w:rFonts w:ascii="Courier New" w:hAnsi="Courier New" w:cs="Courier New"/>
          <w:color w:val="0000C0"/>
          <w:sz w:val="20"/>
          <w:szCs w:val="20"/>
        </w:rPr>
        <w:t>BaudRatePrescaler</w:t>
      </w:r>
      <w:r w:rsidR="00005080">
        <w:rPr>
          <w:rFonts w:ascii="Courier New" w:hAnsi="Courier New" w:cs="Courier New"/>
          <w:color w:val="000000"/>
          <w:sz w:val="20"/>
          <w:szCs w:val="20"/>
        </w:rPr>
        <w:t xml:space="preserve"> = SPI_BAUDRATEPRESCALER_128;</w:t>
      </w:r>
      <w:r w:rsidR="00005080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005080">
        <w:t>rate</w:t>
      </w:r>
      <w:r w:rsidR="00005080">
        <w:t xml:space="preserve"> in </w:t>
      </w:r>
      <w:proofErr w:type="spellStart"/>
      <w:r w:rsidR="00005080" w:rsidRPr="00005080">
        <w:rPr>
          <w:rFonts w:ascii="Courier New" w:hAnsi="Courier New" w:cs="Courier New"/>
          <w:b/>
          <w:bCs/>
          <w:color w:val="000000"/>
          <w:sz w:val="20"/>
          <w:szCs w:val="20"/>
        </w:rPr>
        <w:t>main.c</w:t>
      </w:r>
      <w:proofErr w:type="spellEnd"/>
      <w:r w:rsidR="00005080" w:rsidRPr="00005080">
        <w:rPr>
          <w:b/>
          <w:bCs/>
        </w:rPr>
        <w:t>.</w:t>
      </w:r>
      <w:r w:rsidR="00005080">
        <w:rPr>
          <w:b/>
          <w:bCs/>
        </w:rPr>
        <w:t xml:space="preserve">  </w:t>
      </w:r>
      <w:r w:rsidR="00005080">
        <w:t xml:space="preserve">Change this line to make the </w:t>
      </w:r>
      <w:r w:rsidR="00313C37">
        <w:t>SPI transfer as fast as possible, compile, run, and capture the results and note what you see</w:t>
      </w:r>
      <w:r w:rsidR="00090B77">
        <w:t>.</w:t>
      </w:r>
    </w:p>
    <w:p w14:paraId="2EBFB8D6" w14:textId="27C2DC53" w:rsidR="00090B77" w:rsidRDefault="00C324B2" w:rsidP="001B1B8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8" behindDoc="0" locked="0" layoutInCell="1" allowOverlap="1" wp14:anchorId="45195DAC" wp14:editId="41AA3273">
                <wp:simplePos x="0" y="0"/>
                <wp:positionH relativeFrom="column">
                  <wp:posOffset>304800</wp:posOffset>
                </wp:positionH>
                <wp:positionV relativeFrom="paragraph">
                  <wp:posOffset>268605</wp:posOffset>
                </wp:positionV>
                <wp:extent cx="6324600" cy="2362200"/>
                <wp:effectExtent l="0" t="0" r="19050" b="19050"/>
                <wp:wrapSquare wrapText="bothSides"/>
                <wp:docPr id="1515301856" name="Text Box 1515301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AB0FE7" w14:textId="0A3A9143" w:rsidR="00313C37" w:rsidRDefault="00E4652A" w:rsidP="00313C37">
                            <w:pPr>
                              <w:pStyle w:val="Heading2"/>
                            </w:pPr>
                            <w:r>
                              <w:t>S</w:t>
                            </w:r>
                            <w:r w:rsidR="008F6E61">
                              <w:t>PI</w:t>
                            </w:r>
                            <w:r>
                              <w:t>_Par</w:t>
                            </w:r>
                            <w:r w:rsidR="003A304B">
                              <w:t>6t</w:t>
                            </w:r>
                          </w:p>
                          <w:p w14:paraId="2A8DEC8F" w14:textId="77777777" w:rsidR="00313C37" w:rsidRDefault="00313C37" w:rsidP="00E4652A"/>
                          <w:p w14:paraId="21B8E30C" w14:textId="09E254FE" w:rsidR="00313C37" w:rsidRDefault="00313C37" w:rsidP="00313C37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</w:pPr>
                            <w:r>
                              <w:t xml:space="preserve">What is </w:t>
                            </w:r>
                            <w:r>
                              <w:t>fastest bit rate possible</w:t>
                            </w:r>
                            <w:r w:rsidR="00E66BBC">
                              <w:t xml:space="preserve"> with this process</w:t>
                            </w:r>
                            <w:r w:rsidR="00501202">
                              <w:t>or</w:t>
                            </w:r>
                            <w:r>
                              <w:t>?</w:t>
                            </w:r>
                            <w:r w:rsidR="00501202">
                              <w:t xml:space="preserve">  Equation?</w:t>
                            </w:r>
                          </w:p>
                          <w:p w14:paraId="4CEB0692" w14:textId="214AED48" w:rsidR="00313C37" w:rsidRDefault="00313C37" w:rsidP="00313C37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br/>
                            </w:r>
                            <w:r w:rsidRPr="00D2294B">
                              <w:rPr>
                                <w:color w:val="FF0000"/>
                              </w:rPr>
                              <w:t>_______________________________________</w:t>
                            </w:r>
                            <w:r w:rsidR="00B55C46">
                              <w:rPr>
                                <w:color w:val="FF0000"/>
                              </w:rPr>
                              <w:t>__________</w:t>
                            </w:r>
                            <w:r w:rsidRPr="00D2294B">
                              <w:rPr>
                                <w:color w:val="FF0000"/>
                              </w:rPr>
                              <w:t>______________</w:t>
                            </w:r>
                            <w:r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232A8496" w14:textId="77777777" w:rsidR="003C47A6" w:rsidRPr="00D2294B" w:rsidRDefault="003C47A6" w:rsidP="00313C37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</w:p>
                          <w:p w14:paraId="38DAB4F8" w14:textId="77777777" w:rsidR="003C47A6" w:rsidRDefault="003C47A6" w:rsidP="00313C37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jc w:val="left"/>
                            </w:pPr>
                            <w:r>
                              <w:t>Is there any problem capturing the fastest data of a USART channel?</w:t>
                            </w:r>
                          </w:p>
                          <w:p w14:paraId="2DEC824B" w14:textId="77777777" w:rsidR="003C47A6" w:rsidRPr="003C47A6" w:rsidRDefault="003C47A6" w:rsidP="003C47A6">
                            <w:pPr>
                              <w:ind w:left="360"/>
                              <w:jc w:val="left"/>
                            </w:pPr>
                            <w:r w:rsidRPr="003C47A6">
                              <w:rPr>
                                <w:color w:val="FF0000"/>
                              </w:rPr>
                              <w:t>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95DAC" id="Text Box 1515301856" o:spid="_x0000_s1027" type="#_x0000_t202" style="position:absolute;left:0;text-align:left;margin-left:24pt;margin-top:21.15pt;width:498pt;height:186pt;z-index:251678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" strokecolor="red">
                <v:textbox>
                  <w:txbxContent>
                    <w:p w14:paraId="51AB0FE7" w14:textId="0A3A9143" w:rsidR="00313C37" w:rsidRDefault="00E4652A" w:rsidP="00313C37">
                      <w:pPr>
                        <w:pStyle w:val="Heading2"/>
                      </w:pPr>
                      <w:r>
                        <w:t>S</w:t>
                      </w:r>
                      <w:r w:rsidR="008F6E61">
                        <w:t>PI</w:t>
                      </w:r>
                      <w:r>
                        <w:t>_Par</w:t>
                      </w:r>
                      <w:r w:rsidR="003A304B">
                        <w:t>6t</w:t>
                      </w:r>
                    </w:p>
                    <w:p w14:paraId="2A8DEC8F" w14:textId="77777777" w:rsidR="00313C37" w:rsidRDefault="00313C37" w:rsidP="00E4652A"/>
                    <w:p w14:paraId="21B8E30C" w14:textId="09E254FE" w:rsidR="00313C37" w:rsidRDefault="00313C37" w:rsidP="00313C37">
                      <w:pPr>
                        <w:pStyle w:val="ListParagraph"/>
                        <w:numPr>
                          <w:ilvl w:val="0"/>
                          <w:numId w:val="38"/>
                        </w:numPr>
                      </w:pPr>
                      <w:r>
                        <w:t xml:space="preserve">What is </w:t>
                      </w:r>
                      <w:r>
                        <w:t>fastest bit rate possible</w:t>
                      </w:r>
                      <w:r w:rsidR="00E66BBC">
                        <w:t xml:space="preserve"> with this process</w:t>
                      </w:r>
                      <w:r w:rsidR="00501202">
                        <w:t>or</w:t>
                      </w:r>
                      <w:r>
                        <w:t>?</w:t>
                      </w:r>
                      <w:r w:rsidR="00501202">
                        <w:t xml:space="preserve">  Equation?</w:t>
                      </w:r>
                    </w:p>
                    <w:p w14:paraId="4CEB0692" w14:textId="214AED48" w:rsidR="00313C37" w:rsidRDefault="00313C37" w:rsidP="00313C37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br/>
                      </w:r>
                      <w:r w:rsidRPr="00D2294B">
                        <w:rPr>
                          <w:color w:val="FF0000"/>
                        </w:rPr>
                        <w:t>_______________________________________</w:t>
                      </w:r>
                      <w:r w:rsidR="00B55C46">
                        <w:rPr>
                          <w:color w:val="FF0000"/>
                        </w:rPr>
                        <w:t>__________</w:t>
                      </w:r>
                      <w:r w:rsidRPr="00D2294B">
                        <w:rPr>
                          <w:color w:val="FF0000"/>
                        </w:rPr>
                        <w:t>______________</w:t>
                      </w:r>
                      <w:r>
                        <w:rPr>
                          <w:color w:val="FF0000"/>
                        </w:rPr>
                        <w:br/>
                      </w:r>
                    </w:p>
                    <w:p w14:paraId="232A8496" w14:textId="77777777" w:rsidR="003C47A6" w:rsidRPr="00D2294B" w:rsidRDefault="003C47A6" w:rsidP="00313C37">
                      <w:pPr>
                        <w:ind w:left="360"/>
                        <w:rPr>
                          <w:color w:val="FF0000"/>
                        </w:rPr>
                      </w:pPr>
                    </w:p>
                    <w:p w14:paraId="38DAB4F8" w14:textId="77777777" w:rsidR="003C47A6" w:rsidRDefault="003C47A6" w:rsidP="00313C37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jc w:val="left"/>
                      </w:pPr>
                      <w:r>
                        <w:t>Is there any problem capturing the fastest data of a USART channel?</w:t>
                      </w:r>
                    </w:p>
                    <w:p w14:paraId="2DEC824B" w14:textId="77777777" w:rsidR="003C47A6" w:rsidRPr="003C47A6" w:rsidRDefault="003C47A6" w:rsidP="003C47A6">
                      <w:pPr>
                        <w:ind w:left="360"/>
                        <w:jc w:val="left"/>
                      </w:pPr>
                      <w:r w:rsidRPr="003C47A6">
                        <w:rPr>
                          <w:color w:val="FF0000"/>
                        </w:rPr>
                        <w:t>___________________________________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1A6490" w14:textId="7E04C933" w:rsidR="008E7F1F" w:rsidRDefault="005611C1" w:rsidP="004D5F44">
      <w:pPr>
        <w:pStyle w:val="Heading2"/>
      </w:pPr>
      <w:r>
        <w:lastRenderedPageBreak/>
        <w:t xml:space="preserve">Part </w:t>
      </w:r>
      <w:r w:rsidR="00885DE0">
        <w:t>2</w:t>
      </w:r>
      <w:r>
        <w:t xml:space="preserve">:  </w:t>
      </w:r>
      <w:r w:rsidR="00496383">
        <w:t xml:space="preserve">Doing the same with </w:t>
      </w:r>
      <w:r w:rsidR="00354F6D">
        <w:t>the UART</w:t>
      </w:r>
      <w:r w:rsidR="007F4450">
        <w:t>2</w:t>
      </w:r>
      <w:r w:rsidR="00496383">
        <w:t xml:space="preserve"> </w:t>
      </w:r>
      <w:r w:rsidR="00C324B2">
        <w:t>–</w:t>
      </w:r>
    </w:p>
    <w:p w14:paraId="671FC271" w14:textId="77777777" w:rsidR="00C324B2" w:rsidRDefault="00C324B2" w:rsidP="00C324B2"/>
    <w:p w14:paraId="0D48408E" w14:textId="469064AB" w:rsidR="000864F2" w:rsidRDefault="002C5B67" w:rsidP="00C324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8" behindDoc="0" locked="0" layoutInCell="1" allowOverlap="1" wp14:anchorId="223783F8" wp14:editId="46CE8CB2">
                <wp:simplePos x="0" y="0"/>
                <wp:positionH relativeFrom="column">
                  <wp:posOffset>0</wp:posOffset>
                </wp:positionH>
                <wp:positionV relativeFrom="paragraph">
                  <wp:posOffset>235585</wp:posOffset>
                </wp:positionV>
                <wp:extent cx="6324600" cy="2362200"/>
                <wp:effectExtent l="0" t="0" r="19050" b="19050"/>
                <wp:wrapSquare wrapText="bothSides"/>
                <wp:docPr id="1003134722" name="Text Box 1003134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BB1D3" w14:textId="77777777" w:rsidR="002C5B67" w:rsidRDefault="002C5B67" w:rsidP="002C5B67">
                            <w:pPr>
                              <w:pStyle w:val="Heading2"/>
                            </w:pPr>
                            <w:r>
                              <w:t>3 Pts.</w:t>
                            </w:r>
                          </w:p>
                          <w:p w14:paraId="3C11B6A8" w14:textId="77777777" w:rsidR="002C5B67" w:rsidRDefault="002C5B67" w:rsidP="002C5B67">
                            <w:pPr>
                              <w:ind w:left="720" w:hanging="810"/>
                            </w:pPr>
                          </w:p>
                          <w:p w14:paraId="0E991E0E" w14:textId="77777777" w:rsidR="002C5B67" w:rsidRDefault="002C5B67" w:rsidP="00824A2A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</w:pPr>
                            <w:r>
                              <w:t>What is the default bitrate?  (time per bit)  -- Use the measurement tool (looks like a ruler)</w:t>
                            </w:r>
                          </w:p>
                          <w:p w14:paraId="2322BC74" w14:textId="77777777" w:rsidR="002C5B67" w:rsidRPr="00D2294B" w:rsidRDefault="002C5B67" w:rsidP="002C5B67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br/>
                            </w:r>
                            <w:r w:rsidRPr="00D2294B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06A47EEB" w14:textId="77777777" w:rsidR="002C5B67" w:rsidRDefault="002C5B67" w:rsidP="00824A2A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jc w:val="left"/>
                            </w:pPr>
                            <w:r>
                              <w:t xml:space="preserve">How much time between each byte?       </w:t>
                            </w:r>
                            <w:r w:rsidRPr="00A17CD9">
                              <w:rPr>
                                <w:color w:val="FF0000"/>
                              </w:rPr>
                              <w:t>___________________________________</w:t>
                            </w:r>
                            <w:r w:rsidRPr="00A17CD9"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6FA5A980" w14:textId="6B75B85A" w:rsidR="002C5B67" w:rsidRDefault="001222C3" w:rsidP="00824A2A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</w:pPr>
                            <w:r>
                              <w:t>What is the value of the data coming out first?  It’s not like the others.</w:t>
                            </w:r>
                          </w:p>
                          <w:p w14:paraId="4164932E" w14:textId="77777777" w:rsidR="002C5B67" w:rsidRPr="005D165F" w:rsidRDefault="002C5B67" w:rsidP="002C5B67">
                            <w:pPr>
                              <w:ind w:left="360" w:firstLine="360"/>
                              <w:rPr>
                                <w:color w:val="FF0000"/>
                              </w:rPr>
                            </w:pPr>
                            <w:r w:rsidRPr="005D165F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 w:rsidRPr="005D165F">
                              <w:rPr>
                                <w:color w:val="FF000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83F8" id="Text Box 1003134722" o:spid="_x0000_s1028" type="#_x0000_t202" style="position:absolute;left:0;text-align:left;margin-left:0;margin-top:18.55pt;width:498pt;height:186pt;z-index:251683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" strokecolor="red">
                <v:textbox>
                  <w:txbxContent>
                    <w:p w14:paraId="1BEBB1D3" w14:textId="77777777" w:rsidR="002C5B67" w:rsidRDefault="002C5B67" w:rsidP="002C5B67">
                      <w:pPr>
                        <w:pStyle w:val="Heading2"/>
                      </w:pPr>
                      <w:r>
                        <w:t>3 Pts.</w:t>
                      </w:r>
                    </w:p>
                    <w:p w14:paraId="3C11B6A8" w14:textId="77777777" w:rsidR="002C5B67" w:rsidRDefault="002C5B67" w:rsidP="002C5B67">
                      <w:pPr>
                        <w:ind w:left="720" w:hanging="810"/>
                      </w:pPr>
                    </w:p>
                    <w:p w14:paraId="0E991E0E" w14:textId="77777777" w:rsidR="002C5B67" w:rsidRDefault="002C5B67" w:rsidP="00824A2A">
                      <w:pPr>
                        <w:pStyle w:val="ListParagraph"/>
                        <w:numPr>
                          <w:ilvl w:val="0"/>
                          <w:numId w:val="41"/>
                        </w:numPr>
                      </w:pPr>
                      <w:r>
                        <w:t>What is the default bitrate?  (time per bit)  -- Use the measurement tool (looks like a ruler)</w:t>
                      </w:r>
                    </w:p>
                    <w:p w14:paraId="2322BC74" w14:textId="77777777" w:rsidR="002C5B67" w:rsidRPr="00D2294B" w:rsidRDefault="002C5B67" w:rsidP="002C5B67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br/>
                      </w:r>
                      <w:r w:rsidRPr="00D2294B">
                        <w:rPr>
                          <w:color w:val="FF0000"/>
                        </w:rPr>
                        <w:t>_____________________________________________________</w:t>
                      </w:r>
                      <w:r>
                        <w:rPr>
                          <w:color w:val="FF0000"/>
                        </w:rPr>
                        <w:br/>
                      </w:r>
                    </w:p>
                    <w:p w14:paraId="06A47EEB" w14:textId="77777777" w:rsidR="002C5B67" w:rsidRDefault="002C5B67" w:rsidP="00824A2A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jc w:val="left"/>
                      </w:pPr>
                      <w:r>
                        <w:t xml:space="preserve">How much time between each byte?       </w:t>
                      </w:r>
                      <w:r w:rsidRPr="00A17CD9">
                        <w:rPr>
                          <w:color w:val="FF0000"/>
                        </w:rPr>
                        <w:t>___________________________________</w:t>
                      </w:r>
                      <w:r w:rsidRPr="00A17CD9">
                        <w:rPr>
                          <w:color w:val="FF0000"/>
                        </w:rPr>
                        <w:br/>
                      </w:r>
                    </w:p>
                    <w:p w14:paraId="6FA5A980" w14:textId="6B75B85A" w:rsidR="002C5B67" w:rsidRDefault="001222C3" w:rsidP="00824A2A">
                      <w:pPr>
                        <w:pStyle w:val="ListParagraph"/>
                        <w:numPr>
                          <w:ilvl w:val="0"/>
                          <w:numId w:val="41"/>
                        </w:numPr>
                      </w:pPr>
                      <w:r>
                        <w:t>What is the value of the data coming out first?  It’s not like the others.</w:t>
                      </w:r>
                    </w:p>
                    <w:p w14:paraId="4164932E" w14:textId="77777777" w:rsidR="002C5B67" w:rsidRPr="005D165F" w:rsidRDefault="002C5B67" w:rsidP="002C5B67">
                      <w:pPr>
                        <w:ind w:left="360" w:firstLine="360"/>
                        <w:rPr>
                          <w:color w:val="FF0000"/>
                        </w:rPr>
                      </w:pPr>
                      <w:r w:rsidRPr="005D165F">
                        <w:rPr>
                          <w:color w:val="FF0000"/>
                        </w:rPr>
                        <w:t>_____________________________________________________</w:t>
                      </w:r>
                      <w:r w:rsidRPr="005D165F">
                        <w:rPr>
                          <w:color w:val="FF0000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Attach the </w:t>
      </w:r>
      <w:r w:rsidR="0079366A">
        <w:t>I2C Signals to</w:t>
      </w:r>
      <w:r w:rsidR="007C4331">
        <w:t xml:space="preserve"> look</w:t>
      </w:r>
      <w:r w:rsidR="001222C3">
        <w:t xml:space="preserve"> </w:t>
      </w:r>
      <w:r w:rsidR="007C4331">
        <w:t>at the data coming out, then answer:</w:t>
      </w:r>
    </w:p>
    <w:p w14:paraId="235A171C" w14:textId="77777777" w:rsidR="007C4331" w:rsidRDefault="007C4331" w:rsidP="00C324B2"/>
    <w:p w14:paraId="08E84C5D" w14:textId="77777777" w:rsidR="000864F2" w:rsidRDefault="000864F2" w:rsidP="00C324B2"/>
    <w:p w14:paraId="2547C953" w14:textId="77777777" w:rsidR="007C4331" w:rsidRDefault="007C4331" w:rsidP="00C324B2"/>
    <w:p w14:paraId="6D25D888" w14:textId="77777777" w:rsidR="007C4331" w:rsidRDefault="007C4331" w:rsidP="00C324B2"/>
    <w:p w14:paraId="362F438A" w14:textId="77777777" w:rsidR="007C4331" w:rsidRDefault="007C4331" w:rsidP="00C324B2"/>
    <w:p w14:paraId="5CAF2B9F" w14:textId="77777777" w:rsidR="007C4331" w:rsidRDefault="007C4331" w:rsidP="00C324B2"/>
    <w:p w14:paraId="15C8A8FE" w14:textId="77777777" w:rsidR="007C4331" w:rsidRDefault="007C4331" w:rsidP="00C324B2"/>
    <w:p w14:paraId="1CC42F0E" w14:textId="77777777" w:rsidR="007C4331" w:rsidRDefault="007C4331" w:rsidP="00C324B2"/>
    <w:p w14:paraId="1EC011E9" w14:textId="77777777" w:rsidR="007C4331" w:rsidRDefault="007C4331" w:rsidP="00C324B2"/>
    <w:p w14:paraId="2F797B6C" w14:textId="77777777" w:rsidR="007C4331" w:rsidRDefault="007C4331" w:rsidP="00C324B2"/>
    <w:p w14:paraId="7EF1A4C5" w14:textId="77777777" w:rsidR="007C4331" w:rsidRDefault="007C4331" w:rsidP="00C324B2"/>
    <w:p w14:paraId="36175886" w14:textId="77777777" w:rsidR="007C4331" w:rsidRDefault="007C4331" w:rsidP="00C324B2"/>
    <w:p w14:paraId="36D3E130" w14:textId="77777777" w:rsidR="007C4331" w:rsidRDefault="007C4331" w:rsidP="00C324B2"/>
    <w:p w14:paraId="3FC2A846" w14:textId="44545685" w:rsidR="007C4331" w:rsidRDefault="007C4331" w:rsidP="00C324B2"/>
    <w:p w14:paraId="704CB874" w14:textId="77777777" w:rsidR="00824A2A" w:rsidRDefault="00824A2A" w:rsidP="000E5391">
      <w:pPr>
        <w:pStyle w:val="Heading2"/>
      </w:pPr>
    </w:p>
    <w:p w14:paraId="1F692B28" w14:textId="4280D1C0" w:rsidR="00824A2A" w:rsidRDefault="00824A2A" w:rsidP="00824A2A">
      <w:pPr>
        <w:pStyle w:val="Heading2"/>
      </w:pPr>
      <w:r>
        <w:t xml:space="preserve">Part </w:t>
      </w:r>
      <w:r>
        <w:t>3</w:t>
      </w:r>
      <w:r>
        <w:t>:  Doing the same with the UART2 –</w:t>
      </w:r>
    </w:p>
    <w:p w14:paraId="20A950C9" w14:textId="77777777" w:rsidR="00824A2A" w:rsidRDefault="00824A2A" w:rsidP="00824A2A"/>
    <w:p w14:paraId="1A8CEBCA" w14:textId="0879FD42" w:rsidR="00824A2A" w:rsidRDefault="00824A2A" w:rsidP="00824A2A">
      <w:r>
        <w:t>Attach the USART3_TX and RX and sample again, looking at the data coming out, then answer:</w:t>
      </w:r>
    </w:p>
    <w:p w14:paraId="2B3E63C6" w14:textId="4AF57BE2" w:rsidR="00824A2A" w:rsidRDefault="003D2662" w:rsidP="00824A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96" behindDoc="0" locked="0" layoutInCell="1" allowOverlap="1" wp14:anchorId="7BF7E9F1" wp14:editId="469E5BB4">
                <wp:simplePos x="0" y="0"/>
                <wp:positionH relativeFrom="margin">
                  <wp:align>left</wp:align>
                </wp:positionH>
                <wp:positionV relativeFrom="paragraph">
                  <wp:posOffset>48895</wp:posOffset>
                </wp:positionV>
                <wp:extent cx="6324600" cy="1533525"/>
                <wp:effectExtent l="0" t="0" r="19050" b="28575"/>
                <wp:wrapSquare wrapText="bothSides"/>
                <wp:docPr id="1357265698" name="Text Box 1357265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153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5F3E7" w14:textId="07559B2F" w:rsidR="00824A2A" w:rsidRDefault="003D2662" w:rsidP="00824A2A">
                            <w:pPr>
                              <w:pStyle w:val="Heading2"/>
                            </w:pPr>
                            <w:r>
                              <w:t>2</w:t>
                            </w:r>
                            <w:r w:rsidR="00824A2A">
                              <w:t xml:space="preserve"> Pts.</w:t>
                            </w:r>
                          </w:p>
                          <w:p w14:paraId="52FAC427" w14:textId="77777777" w:rsidR="00824A2A" w:rsidRDefault="00824A2A" w:rsidP="00824A2A">
                            <w:pPr>
                              <w:ind w:left="720" w:hanging="810"/>
                            </w:pPr>
                          </w:p>
                          <w:p w14:paraId="7943E0D5" w14:textId="77777777" w:rsidR="00824A2A" w:rsidRDefault="00824A2A" w:rsidP="00824A2A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</w:pPr>
                            <w:r>
                              <w:t>What is the default bitrate?  (time per bit)  -- Use the measurement tool (looks like a ruler)</w:t>
                            </w:r>
                          </w:p>
                          <w:p w14:paraId="3C155553" w14:textId="77777777" w:rsidR="00824A2A" w:rsidRPr="00D2294B" w:rsidRDefault="00824A2A" w:rsidP="00824A2A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br/>
                            </w:r>
                            <w:r w:rsidRPr="00D2294B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19771411" w14:textId="61B0EF06" w:rsidR="00824A2A" w:rsidRDefault="003D2662" w:rsidP="003B390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jc w:val="left"/>
                            </w:pPr>
                            <w:r>
                              <w:t>What is the max bitrate easily supported</w:t>
                            </w:r>
                            <w:r w:rsidR="00824A2A">
                              <w:t xml:space="preserve">?       </w:t>
                            </w:r>
                            <w:r w:rsidR="00824A2A" w:rsidRPr="003D2662">
                              <w:rPr>
                                <w:color w:val="FF0000"/>
                              </w:rPr>
                              <w:t>___________________________________</w:t>
                            </w:r>
                            <w:r w:rsidR="00824A2A" w:rsidRPr="003D2662">
                              <w:rPr>
                                <w:color w:val="FF000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7E9F1" id="Text Box 1357265698" o:spid="_x0000_s1029" type="#_x0000_t202" style="position:absolute;left:0;text-align:left;margin-left:0;margin-top:3.85pt;width:498pt;height:120.75pt;z-index:251685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" strokecolor="red">
                <v:textbox>
                  <w:txbxContent>
                    <w:p w14:paraId="48D5F3E7" w14:textId="07559B2F" w:rsidR="00824A2A" w:rsidRDefault="003D2662" w:rsidP="00824A2A">
                      <w:pPr>
                        <w:pStyle w:val="Heading2"/>
                      </w:pPr>
                      <w:r>
                        <w:t>2</w:t>
                      </w:r>
                      <w:r w:rsidR="00824A2A">
                        <w:t xml:space="preserve"> Pts.</w:t>
                      </w:r>
                    </w:p>
                    <w:p w14:paraId="52FAC427" w14:textId="77777777" w:rsidR="00824A2A" w:rsidRDefault="00824A2A" w:rsidP="00824A2A">
                      <w:pPr>
                        <w:ind w:left="720" w:hanging="810"/>
                      </w:pPr>
                    </w:p>
                    <w:p w14:paraId="7943E0D5" w14:textId="77777777" w:rsidR="00824A2A" w:rsidRDefault="00824A2A" w:rsidP="00824A2A">
                      <w:pPr>
                        <w:pStyle w:val="ListParagraph"/>
                        <w:numPr>
                          <w:ilvl w:val="0"/>
                          <w:numId w:val="41"/>
                        </w:numPr>
                      </w:pPr>
                      <w:r>
                        <w:t>What is the default bitrate?  (time per bit)  -- Use the measurement tool (looks like a ruler)</w:t>
                      </w:r>
                    </w:p>
                    <w:p w14:paraId="3C155553" w14:textId="77777777" w:rsidR="00824A2A" w:rsidRPr="00D2294B" w:rsidRDefault="00824A2A" w:rsidP="00824A2A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br/>
                      </w:r>
                      <w:r w:rsidRPr="00D2294B">
                        <w:rPr>
                          <w:color w:val="FF0000"/>
                        </w:rPr>
                        <w:t>_____________________________________________________</w:t>
                      </w:r>
                      <w:r>
                        <w:rPr>
                          <w:color w:val="FF0000"/>
                        </w:rPr>
                        <w:br/>
                      </w:r>
                    </w:p>
                    <w:p w14:paraId="19771411" w14:textId="61B0EF06" w:rsidR="00824A2A" w:rsidRDefault="003D2662" w:rsidP="003B390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jc w:val="left"/>
                      </w:pPr>
                      <w:r>
                        <w:t>What is the max bitrate easily supported</w:t>
                      </w:r>
                      <w:r w:rsidR="00824A2A">
                        <w:t xml:space="preserve">?       </w:t>
                      </w:r>
                      <w:r w:rsidR="00824A2A" w:rsidRPr="003D2662">
                        <w:rPr>
                          <w:color w:val="FF0000"/>
                        </w:rPr>
                        <w:t>___________________________________</w:t>
                      </w:r>
                      <w:r w:rsidR="00824A2A" w:rsidRPr="003D2662">
                        <w:rPr>
                          <w:color w:val="FF0000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867009" w14:textId="77777777" w:rsidR="00824A2A" w:rsidRDefault="00824A2A" w:rsidP="00824A2A"/>
    <w:p w14:paraId="2784B93A" w14:textId="77777777" w:rsidR="00824A2A" w:rsidRDefault="00824A2A" w:rsidP="00824A2A"/>
    <w:p w14:paraId="29C2A323" w14:textId="77777777" w:rsidR="00824A2A" w:rsidRDefault="00824A2A" w:rsidP="00824A2A"/>
    <w:p w14:paraId="2AF950FB" w14:textId="77777777" w:rsidR="00824A2A" w:rsidRDefault="00824A2A" w:rsidP="00824A2A"/>
    <w:p w14:paraId="39A469CD" w14:textId="77777777" w:rsidR="00824A2A" w:rsidRDefault="00824A2A" w:rsidP="00824A2A"/>
    <w:p w14:paraId="737BB549" w14:textId="77777777" w:rsidR="00824A2A" w:rsidRDefault="00824A2A" w:rsidP="00824A2A"/>
    <w:p w14:paraId="6BE6AD39" w14:textId="77777777" w:rsidR="00824A2A" w:rsidRDefault="00824A2A" w:rsidP="00824A2A"/>
    <w:p w14:paraId="0B905FB8" w14:textId="77777777" w:rsidR="00824A2A" w:rsidRDefault="00824A2A" w:rsidP="00824A2A"/>
    <w:p w14:paraId="3CB4BAA2" w14:textId="77777777" w:rsidR="00824A2A" w:rsidRDefault="00824A2A" w:rsidP="00824A2A"/>
    <w:p w14:paraId="76B1764A" w14:textId="5C1FBEA9" w:rsidR="00C324B2" w:rsidRDefault="000E5391" w:rsidP="000E5391">
      <w:pPr>
        <w:pStyle w:val="Heading2"/>
      </w:pPr>
      <w:r>
        <w:t>Extra Credit Fun Ideas</w:t>
      </w:r>
    </w:p>
    <w:p w14:paraId="54D80FD8" w14:textId="4D8C4A78" w:rsidR="000E5391" w:rsidRPr="00C324B2" w:rsidRDefault="000E5391" w:rsidP="00C324B2"/>
    <w:p w14:paraId="39F078BD" w14:textId="1A59A4EF" w:rsidR="00321392" w:rsidRDefault="00B32DD6" w:rsidP="00321392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76" behindDoc="0" locked="0" layoutInCell="1" allowOverlap="1" wp14:anchorId="35F2BB35" wp14:editId="6CB29696">
                <wp:simplePos x="0" y="0"/>
                <wp:positionH relativeFrom="margin">
                  <wp:posOffset>114300</wp:posOffset>
                </wp:positionH>
                <wp:positionV relativeFrom="paragraph">
                  <wp:posOffset>128270</wp:posOffset>
                </wp:positionV>
                <wp:extent cx="6324600" cy="2857500"/>
                <wp:effectExtent l="0" t="0" r="19050" b="19050"/>
                <wp:wrapSquare wrapText="bothSides"/>
                <wp:docPr id="140270882" name="Text Box 140270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85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A919E" w14:textId="39BDA675" w:rsidR="000E5391" w:rsidRDefault="000E5391" w:rsidP="000E5391">
                            <w:pPr>
                              <w:pStyle w:val="Heading2"/>
                            </w:pPr>
                            <w:r>
                              <w:t>5 Pts. Max, for completing any of these (or thinking of your own)</w:t>
                            </w:r>
                          </w:p>
                          <w:p w14:paraId="0B5154D6" w14:textId="77777777" w:rsidR="000E5391" w:rsidRDefault="000E5391" w:rsidP="000E5391">
                            <w:pPr>
                              <w:ind w:left="720" w:hanging="810"/>
                            </w:pPr>
                          </w:p>
                          <w:p w14:paraId="57D292D6" w14:textId="3252A5BD" w:rsidR="004E7FD0" w:rsidRDefault="004E7FD0" w:rsidP="004E7FD0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jc w:val="left"/>
                            </w:pPr>
                            <w:r>
                              <w:t>Add on the MultiFunction Board, and have it display the number of characters sent each time.</w:t>
                            </w:r>
                            <w:r>
                              <w:br/>
                            </w:r>
                          </w:p>
                          <w:p w14:paraId="12A10217" w14:textId="77777777" w:rsidR="00D23610" w:rsidRDefault="004E7FD0" w:rsidP="004E7FD0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jc w:val="left"/>
                            </w:pPr>
                            <w:r>
                              <w:t xml:space="preserve">Enable </w:t>
                            </w:r>
                            <w:r w:rsidR="00E42D1B">
                              <w:t xml:space="preserve">SPI2, as shown in the </w:t>
                            </w:r>
                            <w:r w:rsidR="001A343B">
                              <w:t xml:space="preserve">table above (thru the .IOC configuration file), and </w:t>
                            </w:r>
                            <w:r w:rsidR="00D23610">
                              <w:t>read code that gets sent from SPI1-&gt;SPI2</w:t>
                            </w:r>
                          </w:p>
                          <w:p w14:paraId="485357CB" w14:textId="77777777" w:rsidR="00AC2C5A" w:rsidRDefault="00AC2C5A" w:rsidP="0066532B">
                            <w:pPr>
                              <w:ind w:left="360"/>
                              <w:jc w:val="left"/>
                            </w:pPr>
                          </w:p>
                          <w:p w14:paraId="119F759C" w14:textId="77777777" w:rsidR="00AC2C5A" w:rsidRDefault="00AC2C5A" w:rsidP="004E7FD0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jc w:val="left"/>
                            </w:pPr>
                            <w:r>
                              <w:t>Currently SPI is running in “blocking” (polled) mode.  Change it to run via an interrupt so the processor could be more efficient.</w:t>
                            </w:r>
                          </w:p>
                          <w:p w14:paraId="3E3C0E27" w14:textId="77777777" w:rsidR="0066532B" w:rsidRDefault="0066532B" w:rsidP="0066532B">
                            <w:pPr>
                              <w:pStyle w:val="ListParagraph"/>
                            </w:pPr>
                          </w:p>
                          <w:p w14:paraId="611304C6" w14:textId="378D4040" w:rsidR="000E5391" w:rsidRDefault="0066532B" w:rsidP="004F39FA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jc w:val="left"/>
                            </w:pPr>
                            <w:r>
                              <w:t xml:space="preserve">Enable a ‘smart’ trigger on the Logic Analyzer so it doesn’t actually begin capturing data until specific data </w:t>
                            </w:r>
                            <w:r w:rsidR="006C0597">
                              <w:t>is</w:t>
                            </w:r>
                            <w:r w:rsidR="008B5A76">
                              <w:t xml:space="preserve"> decoded/found.</w:t>
                            </w:r>
                            <w:r w:rsidR="000864F2"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2BB35" id="Text Box 140270882" o:spid="_x0000_s1030" type="#_x0000_t202" style="position:absolute;left:0;text-align:left;margin-left:9pt;margin-top:10.1pt;width:498pt;height:225pt;z-index:251680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" strokecolor="red">
                <v:textbox>
                  <w:txbxContent>
                    <w:p w14:paraId="791A919E" w14:textId="39BDA675" w:rsidR="000E5391" w:rsidRDefault="000E5391" w:rsidP="000E5391">
                      <w:pPr>
                        <w:pStyle w:val="Heading2"/>
                      </w:pPr>
                      <w:r>
                        <w:t>5 Pts. Max, for completing any of these (or thinking of your own)</w:t>
                      </w:r>
                    </w:p>
                    <w:p w14:paraId="0B5154D6" w14:textId="77777777" w:rsidR="000E5391" w:rsidRDefault="000E5391" w:rsidP="000E5391">
                      <w:pPr>
                        <w:ind w:left="720" w:hanging="810"/>
                      </w:pPr>
                    </w:p>
                    <w:p w14:paraId="57D292D6" w14:textId="3252A5BD" w:rsidR="004E7FD0" w:rsidRDefault="004E7FD0" w:rsidP="004E7FD0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jc w:val="left"/>
                      </w:pPr>
                      <w:r>
                        <w:t>Add on the MultiFunction Board, and have it display the number of characters sent each time.</w:t>
                      </w:r>
                      <w:r>
                        <w:br/>
                      </w:r>
                    </w:p>
                    <w:p w14:paraId="12A10217" w14:textId="77777777" w:rsidR="00D23610" w:rsidRDefault="004E7FD0" w:rsidP="004E7FD0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jc w:val="left"/>
                      </w:pPr>
                      <w:r>
                        <w:t xml:space="preserve">Enable </w:t>
                      </w:r>
                      <w:r w:rsidR="00E42D1B">
                        <w:t xml:space="preserve">SPI2, as shown in the </w:t>
                      </w:r>
                      <w:r w:rsidR="001A343B">
                        <w:t xml:space="preserve">table above (thru the .IOC configuration file), and </w:t>
                      </w:r>
                      <w:r w:rsidR="00D23610">
                        <w:t>read code that gets sent from SPI1-&gt;SPI2</w:t>
                      </w:r>
                    </w:p>
                    <w:p w14:paraId="485357CB" w14:textId="77777777" w:rsidR="00AC2C5A" w:rsidRDefault="00AC2C5A" w:rsidP="0066532B">
                      <w:pPr>
                        <w:ind w:left="360"/>
                        <w:jc w:val="left"/>
                      </w:pPr>
                    </w:p>
                    <w:p w14:paraId="119F759C" w14:textId="77777777" w:rsidR="00AC2C5A" w:rsidRDefault="00AC2C5A" w:rsidP="004E7FD0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jc w:val="left"/>
                      </w:pPr>
                      <w:r>
                        <w:t>Currently SPI is running in “blocking” (polled) mode.  Change it to run via an interrupt so the processor could be more efficient.</w:t>
                      </w:r>
                    </w:p>
                    <w:p w14:paraId="3E3C0E27" w14:textId="77777777" w:rsidR="0066532B" w:rsidRDefault="0066532B" w:rsidP="0066532B">
                      <w:pPr>
                        <w:pStyle w:val="ListParagraph"/>
                      </w:pPr>
                    </w:p>
                    <w:p w14:paraId="611304C6" w14:textId="378D4040" w:rsidR="000E5391" w:rsidRDefault="0066532B" w:rsidP="004F39FA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jc w:val="left"/>
                      </w:pPr>
                      <w:r>
                        <w:t xml:space="preserve">Enable a ‘smart’ trigger on the Logic Analyzer so it doesn’t actually begin capturing data until specific data </w:t>
                      </w:r>
                      <w:r w:rsidR="006C0597">
                        <w:t>is</w:t>
                      </w:r>
                      <w:r w:rsidR="008B5A76">
                        <w:t xml:space="preserve"> decoded/found.</w:t>
                      </w:r>
                      <w:r w:rsidR="000864F2"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1392">
        <w:br w:type="column"/>
      </w:r>
      <w:r w:rsidR="00321392">
        <w:lastRenderedPageBreak/>
        <w:t>Reference</w:t>
      </w:r>
    </w:p>
    <w:p w14:paraId="6972BC07" w14:textId="77777777" w:rsidR="00EB31C9" w:rsidRDefault="00EB31C9" w:rsidP="00EB31C9"/>
    <w:p w14:paraId="1C2814CF" w14:textId="5C406353" w:rsidR="008014C6" w:rsidRDefault="008014C6" w:rsidP="008014C6">
      <w:pPr>
        <w:pStyle w:val="Heading2"/>
      </w:pPr>
      <w:r>
        <w:t>To Finish</w:t>
      </w:r>
    </w:p>
    <w:p w14:paraId="4718DE23" w14:textId="5836F5A8" w:rsidR="00EB31C9" w:rsidRDefault="00EB31C9" w:rsidP="00EB31C9"/>
    <w:p w14:paraId="1E044874" w14:textId="7A059C96" w:rsidR="000E5BB8" w:rsidRPr="00B73D0D" w:rsidRDefault="000E5BB8" w:rsidP="000E5BB8">
      <w:pPr>
        <w:ind w:left="60"/>
        <w:jc w:val="left"/>
      </w:pPr>
      <w:r>
        <w:t xml:space="preserve">When completed with everything, commit/push the repo, and submit the URL of the checked-in repo to the </w:t>
      </w:r>
      <w:proofErr w:type="spellStart"/>
      <w:r>
        <w:t>iLearn</w:t>
      </w:r>
      <w:proofErr w:type="spellEnd"/>
      <w:r>
        <w:t xml:space="preserve"> Lab submission assignment.</w:t>
      </w:r>
      <w:r w:rsidR="00D22B2B">
        <w:t xml:space="preserve">  For any extra-credit, document it as appropriate, a small paragraph, a video clip, etc.</w:t>
      </w:r>
    </w:p>
    <w:p w14:paraId="316B2341" w14:textId="7014D5BB" w:rsidR="000204AC" w:rsidRPr="000204AC" w:rsidRDefault="000204AC" w:rsidP="000204AC"/>
    <w:p w14:paraId="45B785A2" w14:textId="77777777" w:rsidR="00325C16" w:rsidRDefault="000204AC" w:rsidP="000204AC">
      <w:r>
        <w:t xml:space="preserve">The following is </w:t>
      </w:r>
      <w:r w:rsidR="00325C16">
        <w:t>a capture of all three protocols.</w:t>
      </w:r>
    </w:p>
    <w:p w14:paraId="1443B51C" w14:textId="77777777" w:rsidR="00667B27" w:rsidRDefault="00325C16" w:rsidP="000204AC">
      <w:r>
        <w:t xml:space="preserve">Notes that you’ll </w:t>
      </w:r>
      <w:r w:rsidR="00667B27">
        <w:t>need:</w:t>
      </w:r>
    </w:p>
    <w:p w14:paraId="2929A628" w14:textId="354E7A5D" w:rsidR="000204AC" w:rsidRDefault="00667B27" w:rsidP="00667B27">
      <w:pPr>
        <w:pStyle w:val="ListParagraph"/>
        <w:numPr>
          <w:ilvl w:val="0"/>
          <w:numId w:val="40"/>
        </w:numPr>
      </w:pPr>
      <w:r>
        <w:t>Th</w:t>
      </w:r>
      <w:r w:rsidR="00325C16">
        <w:t xml:space="preserve">e </w:t>
      </w:r>
      <w:proofErr w:type="spellStart"/>
      <w:r w:rsidR="00325C16">
        <w:t>LogicAnalyzer</w:t>
      </w:r>
      <w:proofErr w:type="spellEnd"/>
      <w:r w:rsidR="00325C16">
        <w:t xml:space="preserve"> can apply different protoc</w:t>
      </w:r>
      <w:r>
        <w:t>ols to different signals.  In this case all three are shown</w:t>
      </w:r>
    </w:p>
    <w:p w14:paraId="1A4E6282" w14:textId="1FA6BFA2" w:rsidR="000408B5" w:rsidRDefault="000408B5" w:rsidP="00667B27">
      <w:pPr>
        <w:pStyle w:val="ListParagraph"/>
        <w:numPr>
          <w:ilvl w:val="0"/>
          <w:numId w:val="40"/>
        </w:numPr>
      </w:pPr>
      <w:r>
        <w:t>I2C in master mode first transmits the address (here it’s 0x11</w:t>
      </w:r>
      <w:r w:rsidR="00CC76D1">
        <w:t>), then waits for the ACK to send the data.  Without a SLAVE no data is actually sent.</w:t>
      </w:r>
    </w:p>
    <w:p w14:paraId="6D872F2C" w14:textId="7152E054" w:rsidR="00CC76D1" w:rsidRPr="000204AC" w:rsidRDefault="008014C6" w:rsidP="00667B27">
      <w:pPr>
        <w:pStyle w:val="ListParagraph"/>
        <w:numPr>
          <w:ilvl w:val="0"/>
          <w:numId w:val="40"/>
        </w:numPr>
      </w:pPr>
      <w:r>
        <w:t>The UART is much slower and has overhead of start/stop bits.</w:t>
      </w:r>
    </w:p>
    <w:p w14:paraId="2BFCAA2D" w14:textId="4A282FE3" w:rsidR="00D7113B" w:rsidRDefault="000204AC" w:rsidP="00BF5519">
      <w:pPr>
        <w:ind w:left="60"/>
        <w:jc w:val="left"/>
      </w:pPr>
      <w:r w:rsidRPr="000204AC">
        <w:drawing>
          <wp:anchor distT="0" distB="0" distL="114300" distR="114300" simplePos="0" relativeHeight="251681800" behindDoc="1" locked="0" layoutInCell="1" allowOverlap="1" wp14:anchorId="37DA7F23" wp14:editId="3229D2ED">
            <wp:simplePos x="0" y="0"/>
            <wp:positionH relativeFrom="margin">
              <wp:posOffset>-356870</wp:posOffset>
            </wp:positionH>
            <wp:positionV relativeFrom="paragraph">
              <wp:posOffset>318770</wp:posOffset>
            </wp:positionV>
            <wp:extent cx="7572375" cy="4708194"/>
            <wp:effectExtent l="0" t="0" r="0" b="0"/>
            <wp:wrapTight wrapText="bothSides">
              <wp:wrapPolygon edited="0">
                <wp:start x="0" y="0"/>
                <wp:lineTo x="0" y="21501"/>
                <wp:lineTo x="21518" y="21501"/>
                <wp:lineTo x="21518" y="0"/>
                <wp:lineTo x="0" y="0"/>
              </wp:wrapPolygon>
            </wp:wrapTight>
            <wp:docPr id="10969534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3458" name="Picture 1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708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7113B" w:rsidSect="00B833EF">
      <w:pgSz w:w="12240" w:h="15840"/>
      <w:pgMar w:top="720" w:right="720" w:bottom="720" w:left="720" w:header="720" w:footer="5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E799E" w14:textId="77777777" w:rsidR="003C07EC" w:rsidRDefault="003C07EC" w:rsidP="00722B54">
      <w:r>
        <w:separator/>
      </w:r>
    </w:p>
  </w:endnote>
  <w:endnote w:type="continuationSeparator" w:id="0">
    <w:p w14:paraId="260E0520" w14:textId="77777777" w:rsidR="003C07EC" w:rsidRDefault="003C07EC" w:rsidP="00722B54">
      <w:r>
        <w:continuationSeparator/>
      </w:r>
    </w:p>
  </w:endnote>
  <w:endnote w:type="continuationNotice" w:id="1">
    <w:p w14:paraId="02E3F9FD" w14:textId="77777777" w:rsidR="003C07EC" w:rsidRDefault="003C07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 Pro Cond">
    <w:charset w:val="00"/>
    <w:family w:val="swiss"/>
    <w:pitch w:val="variable"/>
    <w:sig w:usb0="80000287" w:usb1="00000043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94CDB" w14:textId="77777777" w:rsidR="003C07EC" w:rsidRDefault="003C07EC" w:rsidP="00722B54">
      <w:r>
        <w:separator/>
      </w:r>
    </w:p>
  </w:footnote>
  <w:footnote w:type="continuationSeparator" w:id="0">
    <w:p w14:paraId="11F3505A" w14:textId="77777777" w:rsidR="003C07EC" w:rsidRDefault="003C07EC" w:rsidP="00722B54">
      <w:r>
        <w:continuationSeparator/>
      </w:r>
    </w:p>
  </w:footnote>
  <w:footnote w:type="continuationNotice" w:id="1">
    <w:p w14:paraId="40A86B78" w14:textId="77777777" w:rsidR="003C07EC" w:rsidRDefault="003C07E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2BB8"/>
    <w:multiLevelType w:val="hybridMultilevel"/>
    <w:tmpl w:val="B838D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2011E"/>
    <w:multiLevelType w:val="hybridMultilevel"/>
    <w:tmpl w:val="012EC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B5438"/>
    <w:multiLevelType w:val="hybridMultilevel"/>
    <w:tmpl w:val="FE968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935E2"/>
    <w:multiLevelType w:val="hybridMultilevel"/>
    <w:tmpl w:val="A272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96028"/>
    <w:multiLevelType w:val="hybridMultilevel"/>
    <w:tmpl w:val="306C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6290B"/>
    <w:multiLevelType w:val="hybridMultilevel"/>
    <w:tmpl w:val="64022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9014A"/>
    <w:multiLevelType w:val="hybridMultilevel"/>
    <w:tmpl w:val="24F67EA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DBD0C31"/>
    <w:multiLevelType w:val="hybridMultilevel"/>
    <w:tmpl w:val="EC143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0A0A9D"/>
    <w:multiLevelType w:val="hybridMultilevel"/>
    <w:tmpl w:val="9A8EC6EE"/>
    <w:lvl w:ilvl="0" w:tplc="2F4AB61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EB26B2"/>
    <w:multiLevelType w:val="hybridMultilevel"/>
    <w:tmpl w:val="4F3ABE12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07564"/>
    <w:multiLevelType w:val="hybridMultilevel"/>
    <w:tmpl w:val="42181E9E"/>
    <w:lvl w:ilvl="0" w:tplc="D4463BF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4A7E99"/>
    <w:multiLevelType w:val="hybridMultilevel"/>
    <w:tmpl w:val="F1889E72"/>
    <w:lvl w:ilvl="0" w:tplc="0409000F">
      <w:start w:val="1"/>
      <w:numFmt w:val="decimal"/>
      <w:lvlText w:val="%1."/>
      <w:lvlJc w:val="left"/>
      <w:pPr>
        <w:ind w:left="715" w:hanging="360"/>
      </w:pPr>
    </w:lvl>
    <w:lvl w:ilvl="1" w:tplc="04090019" w:tentative="1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12" w15:restartNumberingAfterBreak="0">
    <w:nsid w:val="282C609A"/>
    <w:multiLevelType w:val="hybridMultilevel"/>
    <w:tmpl w:val="820EE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5380E"/>
    <w:multiLevelType w:val="hybridMultilevel"/>
    <w:tmpl w:val="6AAC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246167"/>
    <w:multiLevelType w:val="hybridMultilevel"/>
    <w:tmpl w:val="DFA4514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2A6469A1"/>
    <w:multiLevelType w:val="hybridMultilevel"/>
    <w:tmpl w:val="44A62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911EA2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500D1D"/>
    <w:multiLevelType w:val="hybridMultilevel"/>
    <w:tmpl w:val="81647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3D2E3D"/>
    <w:multiLevelType w:val="hybridMultilevel"/>
    <w:tmpl w:val="5296A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75394"/>
    <w:multiLevelType w:val="hybridMultilevel"/>
    <w:tmpl w:val="42181E9E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5A2762"/>
    <w:multiLevelType w:val="hybridMultilevel"/>
    <w:tmpl w:val="452A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290565"/>
    <w:multiLevelType w:val="hybridMultilevel"/>
    <w:tmpl w:val="8F6A54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8C28D8"/>
    <w:multiLevelType w:val="hybridMultilevel"/>
    <w:tmpl w:val="21AAB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A44561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F02565"/>
    <w:multiLevelType w:val="hybridMultilevel"/>
    <w:tmpl w:val="9B7C6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55156B"/>
    <w:multiLevelType w:val="hybridMultilevel"/>
    <w:tmpl w:val="BCB62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F428D"/>
    <w:multiLevelType w:val="hybridMultilevel"/>
    <w:tmpl w:val="4552AA1E"/>
    <w:lvl w:ilvl="0" w:tplc="DEFA9F2C">
      <w:start w:val="1"/>
      <w:numFmt w:val="decimal"/>
      <w:pStyle w:val="Heading3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EF1B95"/>
    <w:multiLevelType w:val="hybridMultilevel"/>
    <w:tmpl w:val="4F3ABE12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066C54"/>
    <w:multiLevelType w:val="hybridMultilevel"/>
    <w:tmpl w:val="5BB4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832538"/>
    <w:multiLevelType w:val="hybridMultilevel"/>
    <w:tmpl w:val="1AA47B5E"/>
    <w:lvl w:ilvl="0" w:tplc="4E92C3C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04B9A"/>
    <w:multiLevelType w:val="hybridMultilevel"/>
    <w:tmpl w:val="5470B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8716D"/>
    <w:multiLevelType w:val="hybridMultilevel"/>
    <w:tmpl w:val="66320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282260"/>
    <w:multiLevelType w:val="hybridMultilevel"/>
    <w:tmpl w:val="532051B0"/>
    <w:lvl w:ilvl="0" w:tplc="18D067B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512689"/>
    <w:multiLevelType w:val="hybridMultilevel"/>
    <w:tmpl w:val="27ECE5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FB1889"/>
    <w:multiLevelType w:val="hybridMultilevel"/>
    <w:tmpl w:val="44A83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8D6B9B"/>
    <w:multiLevelType w:val="hybridMultilevel"/>
    <w:tmpl w:val="F094DF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FE1F86"/>
    <w:multiLevelType w:val="hybridMultilevel"/>
    <w:tmpl w:val="3F7A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586B17"/>
    <w:multiLevelType w:val="hybridMultilevel"/>
    <w:tmpl w:val="4DE0F2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505346">
    <w:abstractNumId w:val="5"/>
  </w:num>
  <w:num w:numId="2" w16cid:durableId="981691369">
    <w:abstractNumId w:val="3"/>
  </w:num>
  <w:num w:numId="3" w16cid:durableId="2126658922">
    <w:abstractNumId w:val="20"/>
  </w:num>
  <w:num w:numId="4" w16cid:durableId="1831554265">
    <w:abstractNumId w:val="36"/>
  </w:num>
  <w:num w:numId="5" w16cid:durableId="1473718244">
    <w:abstractNumId w:val="2"/>
  </w:num>
  <w:num w:numId="6" w16cid:durableId="1195533266">
    <w:abstractNumId w:val="15"/>
  </w:num>
  <w:num w:numId="7" w16cid:durableId="1511334429">
    <w:abstractNumId w:val="34"/>
  </w:num>
  <w:num w:numId="8" w16cid:durableId="1304506653">
    <w:abstractNumId w:val="23"/>
  </w:num>
  <w:num w:numId="9" w16cid:durableId="1929078814">
    <w:abstractNumId w:val="16"/>
  </w:num>
  <w:num w:numId="10" w16cid:durableId="1651670442">
    <w:abstractNumId w:val="17"/>
  </w:num>
  <w:num w:numId="11" w16cid:durableId="1851018439">
    <w:abstractNumId w:val="13"/>
  </w:num>
  <w:num w:numId="12" w16cid:durableId="336226868">
    <w:abstractNumId w:val="4"/>
  </w:num>
  <w:num w:numId="13" w16cid:durableId="1113213002">
    <w:abstractNumId w:val="35"/>
  </w:num>
  <w:num w:numId="14" w16cid:durableId="529534897">
    <w:abstractNumId w:val="18"/>
  </w:num>
  <w:num w:numId="15" w16cid:durableId="306669238">
    <w:abstractNumId w:val="11"/>
  </w:num>
  <w:num w:numId="16" w16cid:durableId="738676008">
    <w:abstractNumId w:val="22"/>
  </w:num>
  <w:num w:numId="17" w16cid:durableId="252053514">
    <w:abstractNumId w:val="14"/>
  </w:num>
  <w:num w:numId="18" w16cid:durableId="767966172">
    <w:abstractNumId w:val="7"/>
  </w:num>
  <w:num w:numId="19" w16cid:durableId="1888490652">
    <w:abstractNumId w:val="31"/>
  </w:num>
  <w:num w:numId="20" w16cid:durableId="1262641630">
    <w:abstractNumId w:val="25"/>
  </w:num>
  <w:num w:numId="21" w16cid:durableId="811480741">
    <w:abstractNumId w:val="0"/>
  </w:num>
  <w:num w:numId="22" w16cid:durableId="1966740608">
    <w:abstractNumId w:val="8"/>
  </w:num>
  <w:num w:numId="23" w16cid:durableId="1483545147">
    <w:abstractNumId w:val="37"/>
  </w:num>
  <w:num w:numId="24" w16cid:durableId="1216814178">
    <w:abstractNumId w:val="1"/>
  </w:num>
  <w:num w:numId="25" w16cid:durableId="2030764032">
    <w:abstractNumId w:val="12"/>
  </w:num>
  <w:num w:numId="26" w16cid:durableId="950865897">
    <w:abstractNumId w:val="29"/>
  </w:num>
  <w:num w:numId="27" w16cid:durableId="76562103">
    <w:abstractNumId w:val="10"/>
  </w:num>
  <w:num w:numId="28" w16cid:durableId="1680236159">
    <w:abstractNumId w:val="26"/>
  </w:num>
  <w:num w:numId="29" w16cid:durableId="613220632">
    <w:abstractNumId w:val="26"/>
    <w:lvlOverride w:ilvl="0">
      <w:startOverride w:val="1"/>
    </w:lvlOverride>
  </w:num>
  <w:num w:numId="30" w16cid:durableId="353961212">
    <w:abstractNumId w:val="33"/>
  </w:num>
  <w:num w:numId="31" w16cid:durableId="1422146109">
    <w:abstractNumId w:val="32"/>
  </w:num>
  <w:num w:numId="32" w16cid:durableId="76026789">
    <w:abstractNumId w:val="28"/>
  </w:num>
  <w:num w:numId="33" w16cid:durableId="1507863282">
    <w:abstractNumId w:val="26"/>
  </w:num>
  <w:num w:numId="34" w16cid:durableId="296181587">
    <w:abstractNumId w:val="21"/>
  </w:num>
  <w:num w:numId="35" w16cid:durableId="888996564">
    <w:abstractNumId w:val="26"/>
  </w:num>
  <w:num w:numId="36" w16cid:durableId="1085495316">
    <w:abstractNumId w:val="24"/>
  </w:num>
  <w:num w:numId="37" w16cid:durableId="1565482192">
    <w:abstractNumId w:val="30"/>
  </w:num>
  <w:num w:numId="38" w16cid:durableId="1260092832">
    <w:abstractNumId w:val="27"/>
  </w:num>
  <w:num w:numId="39" w16cid:durableId="970669768">
    <w:abstractNumId w:val="9"/>
  </w:num>
  <w:num w:numId="40" w16cid:durableId="177358339">
    <w:abstractNumId w:val="6"/>
  </w:num>
  <w:num w:numId="41" w16cid:durableId="7648815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3E1"/>
    <w:rsid w:val="00000F53"/>
    <w:rsid w:val="00005080"/>
    <w:rsid w:val="00006E62"/>
    <w:rsid w:val="00011EFF"/>
    <w:rsid w:val="00017543"/>
    <w:rsid w:val="000203DF"/>
    <w:rsid w:val="000204AC"/>
    <w:rsid w:val="000252F2"/>
    <w:rsid w:val="0002552E"/>
    <w:rsid w:val="00032208"/>
    <w:rsid w:val="0003657C"/>
    <w:rsid w:val="00036D65"/>
    <w:rsid w:val="00037629"/>
    <w:rsid w:val="000408B5"/>
    <w:rsid w:val="00041F22"/>
    <w:rsid w:val="00043D2B"/>
    <w:rsid w:val="000471CD"/>
    <w:rsid w:val="00052489"/>
    <w:rsid w:val="000526F6"/>
    <w:rsid w:val="00053875"/>
    <w:rsid w:val="00060C50"/>
    <w:rsid w:val="00061D75"/>
    <w:rsid w:val="000620A7"/>
    <w:rsid w:val="00063CF0"/>
    <w:rsid w:val="000644B7"/>
    <w:rsid w:val="000802D9"/>
    <w:rsid w:val="00080ACA"/>
    <w:rsid w:val="00082A26"/>
    <w:rsid w:val="000864F2"/>
    <w:rsid w:val="00090B77"/>
    <w:rsid w:val="000920A6"/>
    <w:rsid w:val="00092DCC"/>
    <w:rsid w:val="00093E9F"/>
    <w:rsid w:val="00095448"/>
    <w:rsid w:val="000954C4"/>
    <w:rsid w:val="00096F75"/>
    <w:rsid w:val="000A5FBF"/>
    <w:rsid w:val="000B110B"/>
    <w:rsid w:val="000B12A0"/>
    <w:rsid w:val="000B4078"/>
    <w:rsid w:val="000B73DB"/>
    <w:rsid w:val="000C3390"/>
    <w:rsid w:val="000C3B54"/>
    <w:rsid w:val="000C5617"/>
    <w:rsid w:val="000D12D0"/>
    <w:rsid w:val="000D1754"/>
    <w:rsid w:val="000D43FA"/>
    <w:rsid w:val="000D48FC"/>
    <w:rsid w:val="000D7B4F"/>
    <w:rsid w:val="000E0376"/>
    <w:rsid w:val="000E11E9"/>
    <w:rsid w:val="000E2EB4"/>
    <w:rsid w:val="000E4DCF"/>
    <w:rsid w:val="000E5391"/>
    <w:rsid w:val="000E5BB8"/>
    <w:rsid w:val="000F05C3"/>
    <w:rsid w:val="000F4514"/>
    <w:rsid w:val="000F535B"/>
    <w:rsid w:val="00103A6E"/>
    <w:rsid w:val="00106AF6"/>
    <w:rsid w:val="00110866"/>
    <w:rsid w:val="0011238A"/>
    <w:rsid w:val="0011394D"/>
    <w:rsid w:val="00114A1D"/>
    <w:rsid w:val="001151E0"/>
    <w:rsid w:val="001222C3"/>
    <w:rsid w:val="00122A54"/>
    <w:rsid w:val="0012620D"/>
    <w:rsid w:val="00131C9B"/>
    <w:rsid w:val="00133429"/>
    <w:rsid w:val="0013373C"/>
    <w:rsid w:val="00134177"/>
    <w:rsid w:val="00141ACF"/>
    <w:rsid w:val="00144057"/>
    <w:rsid w:val="001557ED"/>
    <w:rsid w:val="00156881"/>
    <w:rsid w:val="001574D8"/>
    <w:rsid w:val="00161886"/>
    <w:rsid w:val="00162292"/>
    <w:rsid w:val="00162A45"/>
    <w:rsid w:val="00165F8E"/>
    <w:rsid w:val="001671CD"/>
    <w:rsid w:val="00171459"/>
    <w:rsid w:val="00177055"/>
    <w:rsid w:val="00177085"/>
    <w:rsid w:val="00180347"/>
    <w:rsid w:val="00182392"/>
    <w:rsid w:val="00194E0C"/>
    <w:rsid w:val="00197732"/>
    <w:rsid w:val="0019775A"/>
    <w:rsid w:val="001A00AB"/>
    <w:rsid w:val="001A0B01"/>
    <w:rsid w:val="001A14AC"/>
    <w:rsid w:val="001A343B"/>
    <w:rsid w:val="001A3F33"/>
    <w:rsid w:val="001A5775"/>
    <w:rsid w:val="001B1B81"/>
    <w:rsid w:val="001B22D0"/>
    <w:rsid w:val="001B2C8D"/>
    <w:rsid w:val="001B528C"/>
    <w:rsid w:val="001B724A"/>
    <w:rsid w:val="001C1004"/>
    <w:rsid w:val="001C3198"/>
    <w:rsid w:val="001D47C9"/>
    <w:rsid w:val="001D6A56"/>
    <w:rsid w:val="001E03E1"/>
    <w:rsid w:val="001E0A25"/>
    <w:rsid w:val="001E0B1D"/>
    <w:rsid w:val="001E0F29"/>
    <w:rsid w:val="001E12F1"/>
    <w:rsid w:val="001E3079"/>
    <w:rsid w:val="001E46A0"/>
    <w:rsid w:val="001E7314"/>
    <w:rsid w:val="001E73F9"/>
    <w:rsid w:val="001E78A0"/>
    <w:rsid w:val="001F36EE"/>
    <w:rsid w:val="001F6BDA"/>
    <w:rsid w:val="002031B5"/>
    <w:rsid w:val="00205AD9"/>
    <w:rsid w:val="00213105"/>
    <w:rsid w:val="00213EB1"/>
    <w:rsid w:val="002213F8"/>
    <w:rsid w:val="0022378A"/>
    <w:rsid w:val="00223DC1"/>
    <w:rsid w:val="00226B8E"/>
    <w:rsid w:val="002275D5"/>
    <w:rsid w:val="00232DA7"/>
    <w:rsid w:val="002332BE"/>
    <w:rsid w:val="002428FB"/>
    <w:rsid w:val="00244AF8"/>
    <w:rsid w:val="00247DB8"/>
    <w:rsid w:val="00252BCE"/>
    <w:rsid w:val="00264BDB"/>
    <w:rsid w:val="00265CA4"/>
    <w:rsid w:val="00266124"/>
    <w:rsid w:val="002703A2"/>
    <w:rsid w:val="00271E07"/>
    <w:rsid w:val="00276367"/>
    <w:rsid w:val="00276792"/>
    <w:rsid w:val="0028035B"/>
    <w:rsid w:val="00292D91"/>
    <w:rsid w:val="00294DC7"/>
    <w:rsid w:val="00294FCD"/>
    <w:rsid w:val="002957FB"/>
    <w:rsid w:val="0029640F"/>
    <w:rsid w:val="00296777"/>
    <w:rsid w:val="00297706"/>
    <w:rsid w:val="002A20AF"/>
    <w:rsid w:val="002A2652"/>
    <w:rsid w:val="002A33F3"/>
    <w:rsid w:val="002A4770"/>
    <w:rsid w:val="002B0006"/>
    <w:rsid w:val="002B23E3"/>
    <w:rsid w:val="002B4507"/>
    <w:rsid w:val="002B6F81"/>
    <w:rsid w:val="002C5B67"/>
    <w:rsid w:val="002C63F4"/>
    <w:rsid w:val="002D2487"/>
    <w:rsid w:val="002D57CC"/>
    <w:rsid w:val="002E3A96"/>
    <w:rsid w:val="002E42BE"/>
    <w:rsid w:val="002F2B92"/>
    <w:rsid w:val="002F485C"/>
    <w:rsid w:val="00300152"/>
    <w:rsid w:val="003027CE"/>
    <w:rsid w:val="00303F91"/>
    <w:rsid w:val="00304474"/>
    <w:rsid w:val="00304900"/>
    <w:rsid w:val="00306810"/>
    <w:rsid w:val="00307D08"/>
    <w:rsid w:val="003116F6"/>
    <w:rsid w:val="00312A5C"/>
    <w:rsid w:val="00313C37"/>
    <w:rsid w:val="00316195"/>
    <w:rsid w:val="003206D0"/>
    <w:rsid w:val="003207E7"/>
    <w:rsid w:val="00321392"/>
    <w:rsid w:val="00325C16"/>
    <w:rsid w:val="00326AF4"/>
    <w:rsid w:val="00327609"/>
    <w:rsid w:val="003315D8"/>
    <w:rsid w:val="00335D64"/>
    <w:rsid w:val="00336256"/>
    <w:rsid w:val="00337F17"/>
    <w:rsid w:val="00341063"/>
    <w:rsid w:val="00341645"/>
    <w:rsid w:val="00345665"/>
    <w:rsid w:val="00353934"/>
    <w:rsid w:val="00354F6D"/>
    <w:rsid w:val="0035579A"/>
    <w:rsid w:val="00355C29"/>
    <w:rsid w:val="003571F3"/>
    <w:rsid w:val="0036010D"/>
    <w:rsid w:val="0036104D"/>
    <w:rsid w:val="00362080"/>
    <w:rsid w:val="003638B5"/>
    <w:rsid w:val="00370E99"/>
    <w:rsid w:val="0037750B"/>
    <w:rsid w:val="00385F5E"/>
    <w:rsid w:val="00391A57"/>
    <w:rsid w:val="00392F7E"/>
    <w:rsid w:val="00395B50"/>
    <w:rsid w:val="003A304B"/>
    <w:rsid w:val="003B13FF"/>
    <w:rsid w:val="003B1F59"/>
    <w:rsid w:val="003B1FB2"/>
    <w:rsid w:val="003C07EC"/>
    <w:rsid w:val="003C0E2F"/>
    <w:rsid w:val="003C3F16"/>
    <w:rsid w:val="003C47A6"/>
    <w:rsid w:val="003C4C94"/>
    <w:rsid w:val="003D08EA"/>
    <w:rsid w:val="003D2662"/>
    <w:rsid w:val="003D4912"/>
    <w:rsid w:val="003D71DD"/>
    <w:rsid w:val="003E0263"/>
    <w:rsid w:val="003E3C34"/>
    <w:rsid w:val="003F2096"/>
    <w:rsid w:val="003F4899"/>
    <w:rsid w:val="00403EF6"/>
    <w:rsid w:val="00416B60"/>
    <w:rsid w:val="0042096F"/>
    <w:rsid w:val="00423604"/>
    <w:rsid w:val="00423A80"/>
    <w:rsid w:val="00427FAB"/>
    <w:rsid w:val="00432DC0"/>
    <w:rsid w:val="0043354D"/>
    <w:rsid w:val="00434295"/>
    <w:rsid w:val="004347FC"/>
    <w:rsid w:val="0044035C"/>
    <w:rsid w:val="00441E15"/>
    <w:rsid w:val="00442316"/>
    <w:rsid w:val="0044509C"/>
    <w:rsid w:val="004528A7"/>
    <w:rsid w:val="00452A67"/>
    <w:rsid w:val="00454566"/>
    <w:rsid w:val="00454E01"/>
    <w:rsid w:val="0045584B"/>
    <w:rsid w:val="00460017"/>
    <w:rsid w:val="00462006"/>
    <w:rsid w:val="00462ECD"/>
    <w:rsid w:val="0046408F"/>
    <w:rsid w:val="00464390"/>
    <w:rsid w:val="00467165"/>
    <w:rsid w:val="00471999"/>
    <w:rsid w:val="004755E4"/>
    <w:rsid w:val="00477DC6"/>
    <w:rsid w:val="00484A1A"/>
    <w:rsid w:val="004901E3"/>
    <w:rsid w:val="00496383"/>
    <w:rsid w:val="00497864"/>
    <w:rsid w:val="004A15BD"/>
    <w:rsid w:val="004A1FBE"/>
    <w:rsid w:val="004B2618"/>
    <w:rsid w:val="004B3555"/>
    <w:rsid w:val="004B3AC9"/>
    <w:rsid w:val="004B4DD9"/>
    <w:rsid w:val="004B7834"/>
    <w:rsid w:val="004C2425"/>
    <w:rsid w:val="004C704A"/>
    <w:rsid w:val="004D5F44"/>
    <w:rsid w:val="004E1813"/>
    <w:rsid w:val="004E1DBE"/>
    <w:rsid w:val="004E7C47"/>
    <w:rsid w:val="004E7FD0"/>
    <w:rsid w:val="004F5A18"/>
    <w:rsid w:val="004F6524"/>
    <w:rsid w:val="00501202"/>
    <w:rsid w:val="00502373"/>
    <w:rsid w:val="00506DF6"/>
    <w:rsid w:val="005070AC"/>
    <w:rsid w:val="00515722"/>
    <w:rsid w:val="00516179"/>
    <w:rsid w:val="00517615"/>
    <w:rsid w:val="0052033F"/>
    <w:rsid w:val="005213C2"/>
    <w:rsid w:val="005248E9"/>
    <w:rsid w:val="00524AD8"/>
    <w:rsid w:val="00526045"/>
    <w:rsid w:val="0052672B"/>
    <w:rsid w:val="005275B8"/>
    <w:rsid w:val="0053163F"/>
    <w:rsid w:val="0053312F"/>
    <w:rsid w:val="0053548F"/>
    <w:rsid w:val="00535983"/>
    <w:rsid w:val="005366D8"/>
    <w:rsid w:val="005405D2"/>
    <w:rsid w:val="005417A8"/>
    <w:rsid w:val="00542F7F"/>
    <w:rsid w:val="005437D5"/>
    <w:rsid w:val="00543F3C"/>
    <w:rsid w:val="00544699"/>
    <w:rsid w:val="00546F04"/>
    <w:rsid w:val="00555657"/>
    <w:rsid w:val="00555F25"/>
    <w:rsid w:val="00557DC4"/>
    <w:rsid w:val="005611C1"/>
    <w:rsid w:val="005654FC"/>
    <w:rsid w:val="0056658F"/>
    <w:rsid w:val="005666C2"/>
    <w:rsid w:val="00566AF4"/>
    <w:rsid w:val="00567052"/>
    <w:rsid w:val="005670F7"/>
    <w:rsid w:val="0057035E"/>
    <w:rsid w:val="00571D90"/>
    <w:rsid w:val="00573132"/>
    <w:rsid w:val="005742AD"/>
    <w:rsid w:val="0057680A"/>
    <w:rsid w:val="0058176B"/>
    <w:rsid w:val="00584D65"/>
    <w:rsid w:val="00586E7B"/>
    <w:rsid w:val="00593DD4"/>
    <w:rsid w:val="0059526D"/>
    <w:rsid w:val="005969D7"/>
    <w:rsid w:val="005971E6"/>
    <w:rsid w:val="005A1C45"/>
    <w:rsid w:val="005A3517"/>
    <w:rsid w:val="005A6F01"/>
    <w:rsid w:val="005B207D"/>
    <w:rsid w:val="005B5556"/>
    <w:rsid w:val="005B6B6B"/>
    <w:rsid w:val="005C4060"/>
    <w:rsid w:val="005C5534"/>
    <w:rsid w:val="005C57D3"/>
    <w:rsid w:val="005D165F"/>
    <w:rsid w:val="005E18AF"/>
    <w:rsid w:val="005E312E"/>
    <w:rsid w:val="005E4B4C"/>
    <w:rsid w:val="005F0E43"/>
    <w:rsid w:val="005F3348"/>
    <w:rsid w:val="005F46F8"/>
    <w:rsid w:val="005F6890"/>
    <w:rsid w:val="005F7232"/>
    <w:rsid w:val="0060183C"/>
    <w:rsid w:val="006041C6"/>
    <w:rsid w:val="006104AE"/>
    <w:rsid w:val="00615B3F"/>
    <w:rsid w:val="00622EE8"/>
    <w:rsid w:val="006311F6"/>
    <w:rsid w:val="00631A92"/>
    <w:rsid w:val="00636F6E"/>
    <w:rsid w:val="00637249"/>
    <w:rsid w:val="00637374"/>
    <w:rsid w:val="00642EB8"/>
    <w:rsid w:val="006431A2"/>
    <w:rsid w:val="006464AF"/>
    <w:rsid w:val="006506B5"/>
    <w:rsid w:val="00652013"/>
    <w:rsid w:val="0065260E"/>
    <w:rsid w:val="00654778"/>
    <w:rsid w:val="00660920"/>
    <w:rsid w:val="0066532B"/>
    <w:rsid w:val="00666283"/>
    <w:rsid w:val="00667B27"/>
    <w:rsid w:val="006745E1"/>
    <w:rsid w:val="00675CE3"/>
    <w:rsid w:val="006837EA"/>
    <w:rsid w:val="006876B7"/>
    <w:rsid w:val="0068792F"/>
    <w:rsid w:val="00691A22"/>
    <w:rsid w:val="006920CD"/>
    <w:rsid w:val="00692830"/>
    <w:rsid w:val="006A0CFB"/>
    <w:rsid w:val="006B2D7A"/>
    <w:rsid w:val="006C0597"/>
    <w:rsid w:val="006C1401"/>
    <w:rsid w:val="006C24A0"/>
    <w:rsid w:val="006C35D1"/>
    <w:rsid w:val="006C4F31"/>
    <w:rsid w:val="006C702B"/>
    <w:rsid w:val="006D12F1"/>
    <w:rsid w:val="006D248F"/>
    <w:rsid w:val="006D3E20"/>
    <w:rsid w:val="006D78EB"/>
    <w:rsid w:val="006E008B"/>
    <w:rsid w:val="006E0A09"/>
    <w:rsid w:val="006E2105"/>
    <w:rsid w:val="006E2D33"/>
    <w:rsid w:val="006E6AD8"/>
    <w:rsid w:val="006F44EF"/>
    <w:rsid w:val="006F6615"/>
    <w:rsid w:val="0070684E"/>
    <w:rsid w:val="007131ED"/>
    <w:rsid w:val="00715A20"/>
    <w:rsid w:val="00722B54"/>
    <w:rsid w:val="00726883"/>
    <w:rsid w:val="00727418"/>
    <w:rsid w:val="00730237"/>
    <w:rsid w:val="00731C43"/>
    <w:rsid w:val="007373F4"/>
    <w:rsid w:val="007408D0"/>
    <w:rsid w:val="00742E5D"/>
    <w:rsid w:val="00743A80"/>
    <w:rsid w:val="007477E5"/>
    <w:rsid w:val="00750CCD"/>
    <w:rsid w:val="007510F4"/>
    <w:rsid w:val="0075284E"/>
    <w:rsid w:val="00754403"/>
    <w:rsid w:val="00762EEF"/>
    <w:rsid w:val="00764B31"/>
    <w:rsid w:val="00765B2F"/>
    <w:rsid w:val="00780E11"/>
    <w:rsid w:val="00783F85"/>
    <w:rsid w:val="0078473D"/>
    <w:rsid w:val="007848AA"/>
    <w:rsid w:val="007857F2"/>
    <w:rsid w:val="007924C9"/>
    <w:rsid w:val="0079366A"/>
    <w:rsid w:val="007947AE"/>
    <w:rsid w:val="007B0090"/>
    <w:rsid w:val="007B365D"/>
    <w:rsid w:val="007C06C8"/>
    <w:rsid w:val="007C260B"/>
    <w:rsid w:val="007C4331"/>
    <w:rsid w:val="007C4815"/>
    <w:rsid w:val="007C503A"/>
    <w:rsid w:val="007C6DD4"/>
    <w:rsid w:val="007D2349"/>
    <w:rsid w:val="007D2926"/>
    <w:rsid w:val="007D5A9F"/>
    <w:rsid w:val="007D64B8"/>
    <w:rsid w:val="007D6E1B"/>
    <w:rsid w:val="007E05D5"/>
    <w:rsid w:val="007E4D35"/>
    <w:rsid w:val="007E5D94"/>
    <w:rsid w:val="007F187D"/>
    <w:rsid w:val="007F40BE"/>
    <w:rsid w:val="007F43BD"/>
    <w:rsid w:val="007F4450"/>
    <w:rsid w:val="007F47B5"/>
    <w:rsid w:val="007F6512"/>
    <w:rsid w:val="007F673F"/>
    <w:rsid w:val="008014C6"/>
    <w:rsid w:val="00802BE0"/>
    <w:rsid w:val="008031E4"/>
    <w:rsid w:val="008036D5"/>
    <w:rsid w:val="008045B1"/>
    <w:rsid w:val="0080766B"/>
    <w:rsid w:val="0081075A"/>
    <w:rsid w:val="00812C50"/>
    <w:rsid w:val="00814EF7"/>
    <w:rsid w:val="00815EA7"/>
    <w:rsid w:val="0082012F"/>
    <w:rsid w:val="008218E0"/>
    <w:rsid w:val="00824A2A"/>
    <w:rsid w:val="00826BA1"/>
    <w:rsid w:val="00834749"/>
    <w:rsid w:val="008354BD"/>
    <w:rsid w:val="00840189"/>
    <w:rsid w:val="00843824"/>
    <w:rsid w:val="008445B6"/>
    <w:rsid w:val="0084682B"/>
    <w:rsid w:val="00850E49"/>
    <w:rsid w:val="0085402E"/>
    <w:rsid w:val="00856B8C"/>
    <w:rsid w:val="00857F37"/>
    <w:rsid w:val="008618E4"/>
    <w:rsid w:val="00863296"/>
    <w:rsid w:val="008668BC"/>
    <w:rsid w:val="00866BE9"/>
    <w:rsid w:val="00870FE7"/>
    <w:rsid w:val="00872A4F"/>
    <w:rsid w:val="00874108"/>
    <w:rsid w:val="00875E70"/>
    <w:rsid w:val="00876D74"/>
    <w:rsid w:val="008830D3"/>
    <w:rsid w:val="00884904"/>
    <w:rsid w:val="0088512D"/>
    <w:rsid w:val="00885DE0"/>
    <w:rsid w:val="008869B4"/>
    <w:rsid w:val="00886A8E"/>
    <w:rsid w:val="00887949"/>
    <w:rsid w:val="00892F1E"/>
    <w:rsid w:val="00894FFC"/>
    <w:rsid w:val="00896A7D"/>
    <w:rsid w:val="008970B2"/>
    <w:rsid w:val="008976CD"/>
    <w:rsid w:val="008A145A"/>
    <w:rsid w:val="008A1E8E"/>
    <w:rsid w:val="008A28FB"/>
    <w:rsid w:val="008A5B97"/>
    <w:rsid w:val="008B2911"/>
    <w:rsid w:val="008B3B6E"/>
    <w:rsid w:val="008B48BD"/>
    <w:rsid w:val="008B48F4"/>
    <w:rsid w:val="008B5A76"/>
    <w:rsid w:val="008B68AB"/>
    <w:rsid w:val="008D0A27"/>
    <w:rsid w:val="008D2823"/>
    <w:rsid w:val="008D3101"/>
    <w:rsid w:val="008D33CF"/>
    <w:rsid w:val="008D55C6"/>
    <w:rsid w:val="008D744B"/>
    <w:rsid w:val="008D76C0"/>
    <w:rsid w:val="008E1152"/>
    <w:rsid w:val="008E1308"/>
    <w:rsid w:val="008E1737"/>
    <w:rsid w:val="008E5F46"/>
    <w:rsid w:val="008E687D"/>
    <w:rsid w:val="008E7F1F"/>
    <w:rsid w:val="008F020C"/>
    <w:rsid w:val="008F3088"/>
    <w:rsid w:val="008F5473"/>
    <w:rsid w:val="008F6E61"/>
    <w:rsid w:val="00901F96"/>
    <w:rsid w:val="009030B4"/>
    <w:rsid w:val="00904054"/>
    <w:rsid w:val="00907093"/>
    <w:rsid w:val="00912CC2"/>
    <w:rsid w:val="00914638"/>
    <w:rsid w:val="00914A2D"/>
    <w:rsid w:val="0091774B"/>
    <w:rsid w:val="00922F01"/>
    <w:rsid w:val="0092315E"/>
    <w:rsid w:val="00924048"/>
    <w:rsid w:val="00925EB8"/>
    <w:rsid w:val="00927BA5"/>
    <w:rsid w:val="009335AC"/>
    <w:rsid w:val="009362C0"/>
    <w:rsid w:val="009379EF"/>
    <w:rsid w:val="0095019F"/>
    <w:rsid w:val="00952A3A"/>
    <w:rsid w:val="009549D9"/>
    <w:rsid w:val="0095775B"/>
    <w:rsid w:val="009624ED"/>
    <w:rsid w:val="009637BF"/>
    <w:rsid w:val="00963CFA"/>
    <w:rsid w:val="00965008"/>
    <w:rsid w:val="009651CC"/>
    <w:rsid w:val="00965A92"/>
    <w:rsid w:val="00970B56"/>
    <w:rsid w:val="009718CC"/>
    <w:rsid w:val="00975453"/>
    <w:rsid w:val="009779B4"/>
    <w:rsid w:val="009875C9"/>
    <w:rsid w:val="009A04FF"/>
    <w:rsid w:val="009A1AFD"/>
    <w:rsid w:val="009A2591"/>
    <w:rsid w:val="009A726F"/>
    <w:rsid w:val="009A77C1"/>
    <w:rsid w:val="009B6B7A"/>
    <w:rsid w:val="009B7403"/>
    <w:rsid w:val="009C351D"/>
    <w:rsid w:val="009C4A92"/>
    <w:rsid w:val="009C525C"/>
    <w:rsid w:val="009D1E04"/>
    <w:rsid w:val="009D4867"/>
    <w:rsid w:val="009F01DC"/>
    <w:rsid w:val="009F1006"/>
    <w:rsid w:val="009F2AEF"/>
    <w:rsid w:val="009F6855"/>
    <w:rsid w:val="009F7302"/>
    <w:rsid w:val="00A01E9A"/>
    <w:rsid w:val="00A02605"/>
    <w:rsid w:val="00A04068"/>
    <w:rsid w:val="00A05E9B"/>
    <w:rsid w:val="00A0640D"/>
    <w:rsid w:val="00A1298A"/>
    <w:rsid w:val="00A13C8F"/>
    <w:rsid w:val="00A17CA0"/>
    <w:rsid w:val="00A17CD9"/>
    <w:rsid w:val="00A269B7"/>
    <w:rsid w:val="00A33958"/>
    <w:rsid w:val="00A42796"/>
    <w:rsid w:val="00A573BA"/>
    <w:rsid w:val="00A574B8"/>
    <w:rsid w:val="00A63A03"/>
    <w:rsid w:val="00A647D0"/>
    <w:rsid w:val="00A71330"/>
    <w:rsid w:val="00A75155"/>
    <w:rsid w:val="00A765CF"/>
    <w:rsid w:val="00A76B5F"/>
    <w:rsid w:val="00A811D4"/>
    <w:rsid w:val="00A830FD"/>
    <w:rsid w:val="00A84D30"/>
    <w:rsid w:val="00A900EC"/>
    <w:rsid w:val="00A93001"/>
    <w:rsid w:val="00A97C10"/>
    <w:rsid w:val="00AA33F9"/>
    <w:rsid w:val="00AA4639"/>
    <w:rsid w:val="00AA5E3A"/>
    <w:rsid w:val="00AB0D16"/>
    <w:rsid w:val="00AB6CA1"/>
    <w:rsid w:val="00AB7C47"/>
    <w:rsid w:val="00AC07B5"/>
    <w:rsid w:val="00AC2A93"/>
    <w:rsid w:val="00AC2C5A"/>
    <w:rsid w:val="00AC3D79"/>
    <w:rsid w:val="00AC67C0"/>
    <w:rsid w:val="00AC737B"/>
    <w:rsid w:val="00AE08BD"/>
    <w:rsid w:val="00AE382C"/>
    <w:rsid w:val="00AE4042"/>
    <w:rsid w:val="00AE4DA2"/>
    <w:rsid w:val="00AE4EA9"/>
    <w:rsid w:val="00AF09F3"/>
    <w:rsid w:val="00AF0CF2"/>
    <w:rsid w:val="00AF2FBC"/>
    <w:rsid w:val="00AF5207"/>
    <w:rsid w:val="00AF6732"/>
    <w:rsid w:val="00AF7C48"/>
    <w:rsid w:val="00AF7C59"/>
    <w:rsid w:val="00B018C8"/>
    <w:rsid w:val="00B0543F"/>
    <w:rsid w:val="00B112C6"/>
    <w:rsid w:val="00B11738"/>
    <w:rsid w:val="00B14216"/>
    <w:rsid w:val="00B14411"/>
    <w:rsid w:val="00B1554B"/>
    <w:rsid w:val="00B1683A"/>
    <w:rsid w:val="00B1688A"/>
    <w:rsid w:val="00B31221"/>
    <w:rsid w:val="00B318E0"/>
    <w:rsid w:val="00B32DD6"/>
    <w:rsid w:val="00B335FF"/>
    <w:rsid w:val="00B3427C"/>
    <w:rsid w:val="00B34B74"/>
    <w:rsid w:val="00B356E1"/>
    <w:rsid w:val="00B356EC"/>
    <w:rsid w:val="00B417D3"/>
    <w:rsid w:val="00B44178"/>
    <w:rsid w:val="00B45147"/>
    <w:rsid w:val="00B451E2"/>
    <w:rsid w:val="00B461E6"/>
    <w:rsid w:val="00B462FB"/>
    <w:rsid w:val="00B51EEA"/>
    <w:rsid w:val="00B52967"/>
    <w:rsid w:val="00B55C46"/>
    <w:rsid w:val="00B631E5"/>
    <w:rsid w:val="00B670C7"/>
    <w:rsid w:val="00B709B0"/>
    <w:rsid w:val="00B73D0D"/>
    <w:rsid w:val="00B74C35"/>
    <w:rsid w:val="00B833EF"/>
    <w:rsid w:val="00B83757"/>
    <w:rsid w:val="00B83D34"/>
    <w:rsid w:val="00B874A6"/>
    <w:rsid w:val="00B87AB7"/>
    <w:rsid w:val="00B91D45"/>
    <w:rsid w:val="00B92D45"/>
    <w:rsid w:val="00B93196"/>
    <w:rsid w:val="00B94A5D"/>
    <w:rsid w:val="00B96650"/>
    <w:rsid w:val="00BA0037"/>
    <w:rsid w:val="00BA0839"/>
    <w:rsid w:val="00BA183C"/>
    <w:rsid w:val="00BA6D3B"/>
    <w:rsid w:val="00BB023A"/>
    <w:rsid w:val="00BB2F27"/>
    <w:rsid w:val="00BB377B"/>
    <w:rsid w:val="00BB604E"/>
    <w:rsid w:val="00BB6D17"/>
    <w:rsid w:val="00BC0AE5"/>
    <w:rsid w:val="00BC7B77"/>
    <w:rsid w:val="00BD1A8F"/>
    <w:rsid w:val="00BD40F8"/>
    <w:rsid w:val="00BD5A4F"/>
    <w:rsid w:val="00BD745E"/>
    <w:rsid w:val="00BF2C47"/>
    <w:rsid w:val="00BF5519"/>
    <w:rsid w:val="00BF5847"/>
    <w:rsid w:val="00BF6EC4"/>
    <w:rsid w:val="00C03408"/>
    <w:rsid w:val="00C103F8"/>
    <w:rsid w:val="00C1580E"/>
    <w:rsid w:val="00C21FFE"/>
    <w:rsid w:val="00C257C0"/>
    <w:rsid w:val="00C324B2"/>
    <w:rsid w:val="00C400AD"/>
    <w:rsid w:val="00C43013"/>
    <w:rsid w:val="00C440F1"/>
    <w:rsid w:val="00C44FC5"/>
    <w:rsid w:val="00C52124"/>
    <w:rsid w:val="00C5267D"/>
    <w:rsid w:val="00C530BB"/>
    <w:rsid w:val="00C559A7"/>
    <w:rsid w:val="00C63A21"/>
    <w:rsid w:val="00C76E88"/>
    <w:rsid w:val="00C77E98"/>
    <w:rsid w:val="00C94549"/>
    <w:rsid w:val="00C95FFE"/>
    <w:rsid w:val="00C96F37"/>
    <w:rsid w:val="00CA2C7C"/>
    <w:rsid w:val="00CA2D4D"/>
    <w:rsid w:val="00CA3668"/>
    <w:rsid w:val="00CA764B"/>
    <w:rsid w:val="00CB1915"/>
    <w:rsid w:val="00CB3B71"/>
    <w:rsid w:val="00CB4FBB"/>
    <w:rsid w:val="00CB56D2"/>
    <w:rsid w:val="00CC0CE0"/>
    <w:rsid w:val="00CC0ECD"/>
    <w:rsid w:val="00CC76D1"/>
    <w:rsid w:val="00CD1F8D"/>
    <w:rsid w:val="00CD48E4"/>
    <w:rsid w:val="00CD4BC0"/>
    <w:rsid w:val="00CD6F29"/>
    <w:rsid w:val="00CD782B"/>
    <w:rsid w:val="00CD78D6"/>
    <w:rsid w:val="00CE1AF5"/>
    <w:rsid w:val="00CE4D25"/>
    <w:rsid w:val="00CF4CC1"/>
    <w:rsid w:val="00CF76A1"/>
    <w:rsid w:val="00D02336"/>
    <w:rsid w:val="00D0748A"/>
    <w:rsid w:val="00D07A56"/>
    <w:rsid w:val="00D16479"/>
    <w:rsid w:val="00D2294B"/>
    <w:rsid w:val="00D229F3"/>
    <w:rsid w:val="00D22B2B"/>
    <w:rsid w:val="00D23610"/>
    <w:rsid w:val="00D255D7"/>
    <w:rsid w:val="00D2755F"/>
    <w:rsid w:val="00D30C5E"/>
    <w:rsid w:val="00D33390"/>
    <w:rsid w:val="00D44854"/>
    <w:rsid w:val="00D44C11"/>
    <w:rsid w:val="00D4697E"/>
    <w:rsid w:val="00D469F0"/>
    <w:rsid w:val="00D50D38"/>
    <w:rsid w:val="00D5161D"/>
    <w:rsid w:val="00D521C0"/>
    <w:rsid w:val="00D54A38"/>
    <w:rsid w:val="00D61B6A"/>
    <w:rsid w:val="00D6474A"/>
    <w:rsid w:val="00D7113B"/>
    <w:rsid w:val="00D7285E"/>
    <w:rsid w:val="00D72EC6"/>
    <w:rsid w:val="00D73D98"/>
    <w:rsid w:val="00D802BE"/>
    <w:rsid w:val="00D80E71"/>
    <w:rsid w:val="00D816A9"/>
    <w:rsid w:val="00D841C4"/>
    <w:rsid w:val="00D8690A"/>
    <w:rsid w:val="00D9185B"/>
    <w:rsid w:val="00D93028"/>
    <w:rsid w:val="00D93F60"/>
    <w:rsid w:val="00D94B97"/>
    <w:rsid w:val="00D95852"/>
    <w:rsid w:val="00D97CDC"/>
    <w:rsid w:val="00DA32BE"/>
    <w:rsid w:val="00DA6C9B"/>
    <w:rsid w:val="00DB065C"/>
    <w:rsid w:val="00DB4790"/>
    <w:rsid w:val="00DB691E"/>
    <w:rsid w:val="00DC0794"/>
    <w:rsid w:val="00DC3F8B"/>
    <w:rsid w:val="00DD2A8E"/>
    <w:rsid w:val="00DD2D56"/>
    <w:rsid w:val="00DE2B1D"/>
    <w:rsid w:val="00DE2D9E"/>
    <w:rsid w:val="00DE41E7"/>
    <w:rsid w:val="00DE5183"/>
    <w:rsid w:val="00DE53DC"/>
    <w:rsid w:val="00E05390"/>
    <w:rsid w:val="00E056C4"/>
    <w:rsid w:val="00E077E0"/>
    <w:rsid w:val="00E07E14"/>
    <w:rsid w:val="00E07EF7"/>
    <w:rsid w:val="00E1077E"/>
    <w:rsid w:val="00E21770"/>
    <w:rsid w:val="00E26241"/>
    <w:rsid w:val="00E342BD"/>
    <w:rsid w:val="00E40AAD"/>
    <w:rsid w:val="00E4290A"/>
    <w:rsid w:val="00E42D1B"/>
    <w:rsid w:val="00E432CD"/>
    <w:rsid w:val="00E43CA8"/>
    <w:rsid w:val="00E43E2F"/>
    <w:rsid w:val="00E44789"/>
    <w:rsid w:val="00E4652A"/>
    <w:rsid w:val="00E46A69"/>
    <w:rsid w:val="00E50455"/>
    <w:rsid w:val="00E5098B"/>
    <w:rsid w:val="00E51261"/>
    <w:rsid w:val="00E611D2"/>
    <w:rsid w:val="00E66BBC"/>
    <w:rsid w:val="00E76167"/>
    <w:rsid w:val="00E8634E"/>
    <w:rsid w:val="00E90F47"/>
    <w:rsid w:val="00E91F79"/>
    <w:rsid w:val="00E92025"/>
    <w:rsid w:val="00E94365"/>
    <w:rsid w:val="00EA7649"/>
    <w:rsid w:val="00EA7E2F"/>
    <w:rsid w:val="00EB31C9"/>
    <w:rsid w:val="00EB553B"/>
    <w:rsid w:val="00EC05C5"/>
    <w:rsid w:val="00EC0BF6"/>
    <w:rsid w:val="00EC45CF"/>
    <w:rsid w:val="00ED1826"/>
    <w:rsid w:val="00ED2072"/>
    <w:rsid w:val="00ED2670"/>
    <w:rsid w:val="00ED32B3"/>
    <w:rsid w:val="00ED3880"/>
    <w:rsid w:val="00ED3EFF"/>
    <w:rsid w:val="00ED47DD"/>
    <w:rsid w:val="00ED5999"/>
    <w:rsid w:val="00ED6279"/>
    <w:rsid w:val="00ED7C7A"/>
    <w:rsid w:val="00EE09E6"/>
    <w:rsid w:val="00EF14DB"/>
    <w:rsid w:val="00EF4520"/>
    <w:rsid w:val="00EF4FB4"/>
    <w:rsid w:val="00EF568F"/>
    <w:rsid w:val="00EF6AFD"/>
    <w:rsid w:val="00F05165"/>
    <w:rsid w:val="00F05C87"/>
    <w:rsid w:val="00F10A9A"/>
    <w:rsid w:val="00F15ED7"/>
    <w:rsid w:val="00F21C65"/>
    <w:rsid w:val="00F22567"/>
    <w:rsid w:val="00F23D08"/>
    <w:rsid w:val="00F26C5A"/>
    <w:rsid w:val="00F27E88"/>
    <w:rsid w:val="00F31118"/>
    <w:rsid w:val="00F32606"/>
    <w:rsid w:val="00F35D6B"/>
    <w:rsid w:val="00F45C99"/>
    <w:rsid w:val="00F52653"/>
    <w:rsid w:val="00F54050"/>
    <w:rsid w:val="00F54ECB"/>
    <w:rsid w:val="00F55845"/>
    <w:rsid w:val="00F5600F"/>
    <w:rsid w:val="00F60676"/>
    <w:rsid w:val="00F757B2"/>
    <w:rsid w:val="00F77A22"/>
    <w:rsid w:val="00F802E5"/>
    <w:rsid w:val="00F8593F"/>
    <w:rsid w:val="00F86367"/>
    <w:rsid w:val="00F94285"/>
    <w:rsid w:val="00F963BB"/>
    <w:rsid w:val="00F97659"/>
    <w:rsid w:val="00F97BF1"/>
    <w:rsid w:val="00FA1816"/>
    <w:rsid w:val="00FA4816"/>
    <w:rsid w:val="00FA6AFC"/>
    <w:rsid w:val="00FA77DA"/>
    <w:rsid w:val="00FB0063"/>
    <w:rsid w:val="00FB0160"/>
    <w:rsid w:val="00FB38DB"/>
    <w:rsid w:val="00FC31D3"/>
    <w:rsid w:val="00FC5D7E"/>
    <w:rsid w:val="00FC6E49"/>
    <w:rsid w:val="00FD201F"/>
    <w:rsid w:val="00FD28CD"/>
    <w:rsid w:val="00FD338B"/>
    <w:rsid w:val="00FD4EC8"/>
    <w:rsid w:val="00FD6BDD"/>
    <w:rsid w:val="00FE0CF5"/>
    <w:rsid w:val="00FE3953"/>
    <w:rsid w:val="00FF0594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F651"/>
  <w15:chartTrackingRefBased/>
  <w15:docId w15:val="{9027FEE0-488B-4FD2-9849-684719BD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8FB"/>
    <w:pPr>
      <w:spacing w:after="0" w:line="240" w:lineRule="auto"/>
      <w:jc w:val="both"/>
    </w:pPr>
    <w:rPr>
      <w:rFonts w:ascii="Calibri" w:hAnsi="Calibri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F81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F44"/>
    <w:pPr>
      <w:outlineLvl w:val="1"/>
    </w:pPr>
    <w:rPr>
      <w:rFonts w:ascii="Verdana Pro Cond" w:hAnsi="Verdana Pro Cond"/>
      <w:color w:val="7030A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8F4"/>
    <w:pPr>
      <w:keepNext/>
      <w:keepLines/>
      <w:numPr>
        <w:numId w:val="28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03EF6"/>
    <w:pPr>
      <w:contextualSpacing/>
    </w:pPr>
    <w:rPr>
      <w:rFonts w:ascii="Lucida Sans" w:eastAsiaTheme="majorEastAsia" w:hAnsi="Lucida Sans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03EF6"/>
    <w:rPr>
      <w:rFonts w:ascii="Lucida Sans" w:eastAsiaTheme="majorEastAsia" w:hAnsi="Lucida Sans" w:cs="Times New Roman"/>
      <w:spacing w:val="-10"/>
      <w:kern w:val="28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5440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44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E6AD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5F44"/>
    <w:rPr>
      <w:rFonts w:ascii="Verdana Pro Cond" w:hAnsi="Verdana Pro Cond" w:cs="Times New Roman"/>
      <w:color w:val="7030A0"/>
      <w:sz w:val="24"/>
      <w:szCs w:val="24"/>
    </w:rPr>
  </w:style>
  <w:style w:type="character" w:styleId="SubtleReference">
    <w:name w:val="Subtle Reference"/>
    <w:aliases w:val="Windows Click"/>
    <w:uiPriority w:val="31"/>
    <w:qFormat/>
    <w:rsid w:val="0085402E"/>
    <w:rPr>
      <w:rFonts w:ascii="Lucida Sans Typewriter" w:hAnsi="Lucida Sans Typewriter"/>
      <w:b/>
      <w:bCs/>
      <w:color w:val="7030A0"/>
      <w:sz w:val="20"/>
      <w:szCs w:val="16"/>
    </w:rPr>
  </w:style>
  <w:style w:type="paragraph" w:styleId="NoSpacing">
    <w:name w:val="No Spacing"/>
    <w:link w:val="NoSpacingChar"/>
    <w:uiPriority w:val="1"/>
    <w:qFormat/>
    <w:rsid w:val="006609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092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2B54"/>
    <w:rPr>
      <w:rFonts w:ascii="Calibri" w:hAnsi="Calibri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B54"/>
    <w:rPr>
      <w:rFonts w:ascii="Calibri" w:hAnsi="Calibri" w:cs="Times New Roman"/>
      <w:sz w:val="24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22B54"/>
  </w:style>
  <w:style w:type="paragraph" w:styleId="NormalWeb">
    <w:name w:val="Normal (Web)"/>
    <w:basedOn w:val="Normal"/>
    <w:uiPriority w:val="99"/>
    <w:unhideWhenUsed/>
    <w:rsid w:val="00D5161D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</w:rPr>
  </w:style>
  <w:style w:type="paragraph" w:customStyle="1" w:styleId="CODE">
    <w:name w:val="CODE"/>
    <w:basedOn w:val="Normal"/>
    <w:qFormat/>
    <w:rsid w:val="004A1FBE"/>
    <w:pPr>
      <w:ind w:left="360"/>
    </w:pPr>
    <w:rPr>
      <w:rFonts w:ascii="Courier New" w:hAnsi="Courier New" w:cs="Courier New"/>
      <w:b/>
      <w:bCs/>
      <w:color w:val="1F3864" w:themeColor="accent1" w:themeShade="8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8B48F4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saleae.com/downloads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n\OneDrive%20-%20BYU-Idaho\All-Classes-Support\ECEN-361\ECEN-361-Lab-Instruction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C1B7A-1C81-48AF-8652-893718D28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ECEN-361-Lab-Instruction-Template</Template>
  <TotalTime>2479</TotalTime>
  <Pages>7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Links>
    <vt:vector size="6" baseType="variant">
      <vt:variant>
        <vt:i4>4390940</vt:i4>
      </vt:variant>
      <vt:variant>
        <vt:i4>0</vt:i4>
      </vt:variant>
      <vt:variant>
        <vt:i4>0</vt:i4>
      </vt:variant>
      <vt:variant>
        <vt:i4>5</vt:i4>
      </vt:variant>
      <vt:variant>
        <vt:lpwstr>https://byui.instructure.com/courses/251502/files/113360890?module_item_id=31336740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Watson</dc:creator>
  <cp:keywords/>
  <dc:description/>
  <cp:lastModifiedBy>Watson, Lynn</cp:lastModifiedBy>
  <cp:revision>131</cp:revision>
  <cp:lastPrinted>2023-08-30T03:01:00Z</cp:lastPrinted>
  <dcterms:created xsi:type="dcterms:W3CDTF">2023-08-30T02:17:00Z</dcterms:created>
  <dcterms:modified xsi:type="dcterms:W3CDTF">2023-09-10T07:34:00Z</dcterms:modified>
</cp:coreProperties>
</file>